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EsquemadeTabela"/>
        <w:tblW w:w="14601" w:type="dxa"/>
        <w:jc w:val="center"/>
        <w:tblLayout w:type="fixed"/>
        <w:tblLook w:val="04A0" w:firstRow="1" w:lastRow="0" w:firstColumn="1" w:lastColumn="0" w:noHBand="0" w:noVBand="1"/>
      </w:tblPr>
      <w:tblGrid>
        <w:gridCol w:w="4565"/>
        <w:gridCol w:w="5285"/>
        <w:gridCol w:w="4751"/>
      </w:tblGrid>
      <w:tr w:rsidR="00307EC9" w:rsidTr="00805465">
        <w:trPr>
          <w:jc w:val="center"/>
        </w:trPr>
        <w:tc>
          <w:tcPr>
            <w:tcW w:w="4565" w:type="dxa"/>
            <w:tcMar>
              <w:right w:w="720" w:type="dxa"/>
            </w:tcMar>
          </w:tcPr>
          <w:p w:rsidR="00307EC9" w:rsidRPr="00E14C96" w:rsidRDefault="00E14C96" w:rsidP="00E14C96">
            <w:pPr>
              <w:pStyle w:val="Ttulo2"/>
              <w:jc w:val="center"/>
              <w:rPr>
                <w:color w:val="027E6F" w:themeColor="accent1" w:themeShade="BF"/>
                <w:sz w:val="28"/>
              </w:rPr>
            </w:pPr>
            <w:r>
              <w:rPr>
                <w:color w:val="027E6F" w:themeColor="accent1" w:themeShade="BF"/>
                <w:sz w:val="28"/>
              </w:rPr>
              <w:t>ESCLEROSE / L</w:t>
            </w:r>
            <w:r w:rsidR="00293D84">
              <w:rPr>
                <w:color w:val="027E6F" w:themeColor="accent1" w:themeShade="BF"/>
                <w:sz w:val="28"/>
              </w:rPr>
              <w:t>AQUEAÇÃO ELÁSTICA DE HEMORRO</w:t>
            </w:r>
            <w:r>
              <w:rPr>
                <w:color w:val="027E6F" w:themeColor="accent1" w:themeShade="BF"/>
                <w:sz w:val="28"/>
              </w:rPr>
              <w:t>IDAS</w:t>
            </w:r>
            <w:r w:rsidR="00B67EF7">
              <w:rPr>
                <w:noProof/>
                <w:lang w:eastAsia="pt-PT"/>
              </w:rPr>
              <w:drawing>
                <wp:inline distT="0" distB="0" distL="0" distR="0">
                  <wp:extent cx="2254103" cy="1056409"/>
                  <wp:effectExtent l="152400" t="152400" r="356235" b="35369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676" cy="1077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307EC9" w:rsidRDefault="0038182D" w:rsidP="00B67EF7">
            <w:pPr>
              <w:pStyle w:val="Listacommarcas"/>
              <w:numPr>
                <w:ilvl w:val="0"/>
                <w:numId w:val="0"/>
              </w:numPr>
              <w:spacing w:line="240" w:lineRule="auto"/>
              <w:jc w:val="both"/>
            </w:pPr>
            <w:r>
              <w:t>A laqueação c</w:t>
            </w:r>
            <w:r w:rsidR="00B67EF7">
              <w:t xml:space="preserve">onsiste na colocação de um elástico na base da </w:t>
            </w:r>
            <w:r w:rsidR="00293D84">
              <w:t>hemorro</w:t>
            </w:r>
            <w:r w:rsidR="00805465">
              <w:t>ida</w:t>
            </w:r>
            <w:r w:rsidR="00B67EF7">
              <w:t>, bloqueando o fluxo de sangue, fazendo com que a hemorroida se solte e seja eliminada junt</w:t>
            </w:r>
            <w:r w:rsidR="0066791F">
              <w:t>amente com as fe</w:t>
            </w:r>
            <w:r w:rsidR="00B67EF7">
              <w:t>zes.</w:t>
            </w:r>
          </w:p>
          <w:p w:rsidR="00E14C96" w:rsidRDefault="00E14C96" w:rsidP="00B67EF7">
            <w:pPr>
              <w:pStyle w:val="Listacommarcas"/>
              <w:numPr>
                <w:ilvl w:val="0"/>
                <w:numId w:val="0"/>
              </w:numPr>
              <w:spacing w:line="240" w:lineRule="auto"/>
              <w:jc w:val="both"/>
            </w:pPr>
            <w:r>
              <w:t>A esclerose consiste na injeção</w:t>
            </w:r>
            <w:r w:rsidR="0038182D">
              <w:t xml:space="preserve"> de uma substância</w:t>
            </w:r>
            <w:r>
              <w:t xml:space="preserve"> que provoca a fibrose e bloqueia a irrigação dos tecidos da hemorroida, diminuindo o prolapso e hemorragia.</w:t>
            </w:r>
          </w:p>
          <w:p w:rsidR="00B67EF7" w:rsidRPr="00D84092" w:rsidRDefault="00B67EF7" w:rsidP="00B67EF7">
            <w:pPr>
              <w:pStyle w:val="Listacommarcas"/>
              <w:numPr>
                <w:ilvl w:val="0"/>
                <w:numId w:val="0"/>
              </w:numPr>
              <w:spacing w:line="240" w:lineRule="auto"/>
              <w:rPr>
                <w:b/>
                <w:color w:val="027E6F" w:themeColor="accent1" w:themeShade="BF"/>
              </w:rPr>
            </w:pPr>
            <w:r w:rsidRPr="00D84092">
              <w:rPr>
                <w:b/>
                <w:color w:val="027E6F" w:themeColor="accent1" w:themeShade="BF"/>
              </w:rPr>
              <w:t>CUIDADOS A TER</w:t>
            </w:r>
          </w:p>
          <w:p w:rsidR="00B67EF7" w:rsidRDefault="00B67EF7" w:rsidP="00E14C96">
            <w:pPr>
              <w:pStyle w:val="Listacommarcas"/>
              <w:numPr>
                <w:ilvl w:val="0"/>
                <w:numId w:val="18"/>
              </w:numPr>
              <w:spacing w:after="0" w:line="240" w:lineRule="auto"/>
              <w:jc w:val="both"/>
            </w:pPr>
            <w:r>
              <w:t>Cumprir medicação prescrita</w:t>
            </w:r>
            <w:r w:rsidR="00805465">
              <w:t>;</w:t>
            </w:r>
          </w:p>
          <w:p w:rsidR="00B67EF7" w:rsidRDefault="00B67EF7" w:rsidP="00E14C96">
            <w:pPr>
              <w:pStyle w:val="Listacommarcas"/>
              <w:numPr>
                <w:ilvl w:val="0"/>
                <w:numId w:val="18"/>
              </w:numPr>
              <w:spacing w:after="0" w:line="240" w:lineRule="auto"/>
              <w:jc w:val="both"/>
            </w:pPr>
            <w:r>
              <w:t>Usar laxantes se for obstipado</w:t>
            </w:r>
            <w:r w:rsidR="00805465">
              <w:t>;</w:t>
            </w:r>
          </w:p>
          <w:p w:rsidR="00B67EF7" w:rsidRDefault="00B67EF7" w:rsidP="00E14C96">
            <w:pPr>
              <w:pStyle w:val="Listacommarcas"/>
              <w:numPr>
                <w:ilvl w:val="0"/>
                <w:numId w:val="18"/>
              </w:numPr>
              <w:spacing w:after="0" w:line="240" w:lineRule="auto"/>
              <w:jc w:val="both"/>
            </w:pPr>
            <w:r>
              <w:t xml:space="preserve">Não </w:t>
            </w:r>
            <w:r w:rsidR="00D84092">
              <w:t>efe</w:t>
            </w:r>
            <w:r>
              <w:t>tuar esforço para evacuar</w:t>
            </w:r>
            <w:r w:rsidR="00805465">
              <w:t>;</w:t>
            </w:r>
          </w:p>
          <w:p w:rsidR="00B67EF7" w:rsidRDefault="00B67EF7" w:rsidP="00E14C96">
            <w:pPr>
              <w:pStyle w:val="Listacommarcas"/>
              <w:numPr>
                <w:ilvl w:val="0"/>
                <w:numId w:val="18"/>
              </w:numPr>
              <w:spacing w:after="0" w:line="240" w:lineRule="auto"/>
              <w:jc w:val="both"/>
            </w:pPr>
            <w:r>
              <w:t>Evite esforços intensos após a laqueação</w:t>
            </w:r>
            <w:r w:rsidR="00805465">
              <w:t>;</w:t>
            </w:r>
          </w:p>
          <w:p w:rsidR="00B67EF7" w:rsidRDefault="00B67EF7" w:rsidP="00E14C96">
            <w:pPr>
              <w:pStyle w:val="Listacommarcas"/>
              <w:numPr>
                <w:ilvl w:val="0"/>
                <w:numId w:val="18"/>
              </w:numPr>
              <w:spacing w:after="0" w:line="240" w:lineRule="auto"/>
              <w:jc w:val="both"/>
            </w:pPr>
            <w:r>
              <w:t xml:space="preserve">Poderá </w:t>
            </w:r>
            <w:r w:rsidR="00D84092">
              <w:t xml:space="preserve">sentir </w:t>
            </w:r>
            <w:r>
              <w:t>uma falsa sensação de querer evacuar</w:t>
            </w:r>
            <w:r w:rsidR="00805465">
              <w:t>;</w:t>
            </w:r>
          </w:p>
          <w:p w:rsidR="00B67EF7" w:rsidRDefault="00B67EF7" w:rsidP="00E14C96">
            <w:pPr>
              <w:pStyle w:val="Listacommarcas"/>
              <w:numPr>
                <w:ilvl w:val="0"/>
                <w:numId w:val="18"/>
              </w:numPr>
              <w:spacing w:after="0" w:line="240" w:lineRule="auto"/>
              <w:jc w:val="both"/>
            </w:pPr>
            <w:r>
              <w:t>Poderá ser normal uma ligeira dor e uma ligeira perda de sangue</w:t>
            </w:r>
            <w:r w:rsidR="00805465">
              <w:t>.</w:t>
            </w:r>
          </w:p>
          <w:p w:rsidR="00E14C96" w:rsidRDefault="00E14C96" w:rsidP="00E14C96">
            <w:pPr>
              <w:pStyle w:val="Listacommarcas"/>
              <w:numPr>
                <w:ilvl w:val="0"/>
                <w:numId w:val="0"/>
              </w:numPr>
              <w:spacing w:after="0" w:line="240" w:lineRule="auto"/>
              <w:ind w:left="360"/>
              <w:jc w:val="both"/>
            </w:pPr>
          </w:p>
          <w:p w:rsidR="00B67EF7" w:rsidRPr="00D84092" w:rsidRDefault="00B67EF7" w:rsidP="00B67EF7">
            <w:pPr>
              <w:pStyle w:val="Listacommarcas"/>
              <w:numPr>
                <w:ilvl w:val="0"/>
                <w:numId w:val="0"/>
              </w:numPr>
              <w:spacing w:line="240" w:lineRule="auto"/>
              <w:rPr>
                <w:color w:val="027E6F" w:themeColor="accent1" w:themeShade="BF"/>
                <w:u w:val="single"/>
              </w:rPr>
            </w:pPr>
            <w:r w:rsidRPr="00D84092">
              <w:rPr>
                <w:color w:val="027E6F" w:themeColor="accent1" w:themeShade="BF"/>
                <w:u w:val="single"/>
              </w:rPr>
              <w:t xml:space="preserve">Recorra </w:t>
            </w:r>
            <w:r w:rsidR="00D84092" w:rsidRPr="00D84092">
              <w:rPr>
                <w:color w:val="027E6F" w:themeColor="accent1" w:themeShade="BF"/>
                <w:u w:val="single"/>
              </w:rPr>
              <w:t>ao seu médico se:</w:t>
            </w:r>
          </w:p>
          <w:p w:rsidR="00B67EF7" w:rsidRPr="00AE60A5" w:rsidRDefault="00D84092" w:rsidP="00B67EF7">
            <w:pPr>
              <w:pStyle w:val="Listacommarcas"/>
              <w:numPr>
                <w:ilvl w:val="0"/>
                <w:numId w:val="0"/>
              </w:numPr>
              <w:spacing w:line="240" w:lineRule="auto"/>
              <w:rPr>
                <w:u w:val="single"/>
              </w:rPr>
            </w:pPr>
            <w:r w:rsidRPr="00D84092">
              <w:rPr>
                <w:u w:val="single"/>
              </w:rPr>
              <w:lastRenderedPageBreak/>
              <w:t>Febre, Dor intensa, Hemorragia intensa</w:t>
            </w: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tbl>
            <w:tblPr>
              <w:tblStyle w:val="EsquemadeTabela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3845"/>
            </w:tblGrid>
            <w:tr w:rsidR="00307EC9">
              <w:trPr>
                <w:trHeight w:hRule="exact" w:val="7920"/>
              </w:trPr>
              <w:tc>
                <w:tcPr>
                  <w:tcW w:w="5000" w:type="pct"/>
                </w:tcPr>
                <w:p w:rsidR="00307EC9" w:rsidRPr="00365EBB" w:rsidRDefault="00C2136F" w:rsidP="00365EBB">
                  <w:pPr>
                    <w:pStyle w:val="Ttulo1"/>
                  </w:pPr>
                  <w:sdt>
                    <w:sdtPr>
                      <w:alias w:val="Introduzir Título 1:"/>
                      <w:tag w:val="Introduzir Título 1:"/>
                      <w:id w:val="-2122054426"/>
                      <w:placeholder>
                        <w:docPart w:val="9ECE8EC606F64DB3B2507C03A341909D"/>
                      </w:placeholder>
                      <w:temporary/>
                      <w:showingPlcHdr/>
                    </w:sdtPr>
                    <w:sdtEndPr/>
                    <w:sdtContent>
                      <w:r w:rsidR="00307EC9" w:rsidRPr="00365EBB">
                        <w:rPr>
                          <w:rStyle w:val="TextodoMarcadordePosio"/>
                          <w:color w:val="027E6F" w:themeColor="accent1" w:themeShade="BF"/>
                          <w:lang w:bidi="pt-PT"/>
                        </w:rPr>
                        <w:t>Quem Somos</w:t>
                      </w:r>
                    </w:sdtContent>
                  </w:sdt>
                </w:p>
                <w:p w:rsidR="00307EC9" w:rsidRDefault="00FC1AA2" w:rsidP="00365EBB">
                  <w:pPr>
                    <w:pStyle w:val="Ttulo2"/>
                  </w:pPr>
                  <w:r>
                    <w:t>Unidade de Técnicas Endoscópicas</w:t>
                  </w:r>
                </w:p>
                <w:p w:rsidR="00307EC9" w:rsidRDefault="00FC1AA2" w:rsidP="002E4D97">
                  <w:pPr>
                    <w:spacing w:line="240" w:lineRule="auto"/>
                  </w:pPr>
                  <w:r>
                    <w:t>2ª feira a Sábado – das 8h00 às 20h00</w:t>
                  </w:r>
                </w:p>
                <w:p w:rsidR="00307EC9" w:rsidRDefault="00307EC9" w:rsidP="00365EBB">
                  <w:pPr>
                    <w:pStyle w:val="Ttulo2"/>
                  </w:pPr>
                </w:p>
                <w:p w:rsidR="00307EC9" w:rsidRDefault="00307EC9" w:rsidP="00AD7341">
                  <w:r>
                    <w:rPr>
                      <w:lang w:bidi="pt-PT"/>
                    </w:rPr>
                    <w:t xml:space="preserve">Telefone: </w:t>
                  </w:r>
                  <w:r w:rsidR="00FC1AA2">
                    <w:t>265 509 200</w:t>
                  </w:r>
                  <w:r>
                    <w:rPr>
                      <w:lang w:bidi="pt-PT"/>
                    </w:rPr>
                    <w:br/>
                    <w:t xml:space="preserve">E-mail: </w:t>
                  </w:r>
                  <w:hyperlink r:id="rId11" w:history="1">
                    <w:r w:rsidR="00FC1AA2" w:rsidRPr="00F35A34">
                      <w:rPr>
                        <w:rStyle w:val="Hiperligao"/>
                      </w:rPr>
                      <w:t>geral.setubal@hospitaldaluz.pt</w:t>
                    </w:r>
                  </w:hyperlink>
                  <w:r>
                    <w:rPr>
                      <w:lang w:bidi="pt-PT"/>
                    </w:rPr>
                    <w:br/>
                    <w:t xml:space="preserve">Web: </w:t>
                  </w:r>
                  <w:r w:rsidR="00FC1AA2">
                    <w:t>www.hospitaldaluz.pt/setubal</w:t>
                  </w:r>
                </w:p>
              </w:tc>
            </w:tr>
            <w:tr w:rsidR="00307EC9">
              <w:trPr>
                <w:trHeight w:hRule="exact" w:val="2880"/>
              </w:trPr>
              <w:tc>
                <w:tcPr>
                  <w:tcW w:w="5000" w:type="pct"/>
                  <w:vAlign w:val="bottom"/>
                </w:tcPr>
                <w:tbl>
                  <w:tblPr>
                    <w:tblW w:w="4649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  <w:gridCol w:w="3479"/>
                  </w:tblGrid>
                  <w:tr w:rsidR="00307EC9" w:rsidTr="00EC6AA7">
                    <w:tc>
                      <w:tcPr>
                        <w:tcW w:w="96" w:type="dxa"/>
                        <w:vAlign w:val="center"/>
                      </w:tcPr>
                      <w:p w:rsidR="00307EC9" w:rsidRPr="001947E7" w:rsidRDefault="00D84092" w:rsidP="001947E7">
                        <w:pPr>
                          <w:pStyle w:val="SemEspaamento"/>
                        </w:pPr>
                        <w:r>
                          <w:t xml:space="preserve"> </w:t>
                        </w:r>
                      </w:p>
                    </w:tc>
                    <w:tc>
                      <w:tcPr>
                        <w:tcW w:w="3479" w:type="dxa"/>
                        <w:tcMar>
                          <w:left w:w="274" w:type="dxa"/>
                        </w:tcMar>
                      </w:tcPr>
                      <w:sdt>
                        <w:sdtPr>
                          <w:alias w:val="Introduzir Nome da Empresa:"/>
                          <w:tag w:val="Introduzir Nome da Empresa:"/>
                          <w:id w:val="-1839532679"/>
                          <w:placeholder>
                            <w:docPart w:val="21FC0AE61B984D21AE5704F02B8DB3B6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p w:rsidR="00307EC9" w:rsidRDefault="00EC6AA7">
                            <w:pPr>
                              <w:pStyle w:val="Empresa"/>
                            </w:pPr>
                            <w:r>
                              <w:t>h</w:t>
                            </w:r>
                            <w:r w:rsidR="00805465">
                              <w:t>ospital da luz setúbal</w:t>
                            </w:r>
                          </w:p>
                        </w:sdtContent>
                      </w:sdt>
                      <w:p w:rsidR="00307EC9" w:rsidRDefault="00D84092" w:rsidP="007014C5">
                        <w:pPr>
                          <w:pStyle w:val="InformaesdeContacto"/>
                        </w:pPr>
                        <w:r>
                          <w:t>Estrada Nacional 10, km 37, 2900-722 Setúbal</w:t>
                        </w:r>
                      </w:p>
                    </w:tc>
                  </w:tr>
                </w:tbl>
                <w:p w:rsidR="00307EC9" w:rsidRDefault="00AE60A5">
                  <w:r>
                    <w:rPr>
                      <w:noProof/>
                      <w:lang w:eastAsia="pt-PT"/>
                    </w:rPr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wp:positionH relativeFrom="column">
                          <wp:posOffset>-237490</wp:posOffset>
                        </wp:positionH>
                        <wp:positionV relativeFrom="paragraph">
                          <wp:posOffset>-1936115</wp:posOffset>
                        </wp:positionV>
                        <wp:extent cx="2997835" cy="850265"/>
                        <wp:effectExtent l="0" t="0" r="0" b="6985"/>
                        <wp:wrapNone/>
                        <wp:docPr id="9" name="Imagem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97835" cy="850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307EC9" w:rsidRDefault="00307EC9"/>
        </w:tc>
        <w:tc>
          <w:tcPr>
            <w:tcW w:w="4751" w:type="dxa"/>
            <w:tcMar>
              <w:left w:w="720" w:type="dxa"/>
            </w:tcMar>
          </w:tcPr>
          <w:tbl>
            <w:tblPr>
              <w:tblStyle w:val="EsquemadeTabela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4031"/>
            </w:tblGrid>
            <w:tr w:rsidR="00307EC9">
              <w:trPr>
                <w:trHeight w:hRule="exact" w:val="5760"/>
              </w:trPr>
              <w:tc>
                <w:tcPr>
                  <w:tcW w:w="5000" w:type="pct"/>
                </w:tcPr>
                <w:p w:rsidR="00307EC9" w:rsidRDefault="00FC1AA2">
                  <w:r>
                    <w:rPr>
                      <w:noProof/>
                      <w:lang w:eastAsia="pt-PT"/>
                    </w:rPr>
                    <w:drawing>
                      <wp:anchor distT="0" distB="0" distL="114300" distR="114300" simplePos="0" relativeHeight="251658240" behindDoc="0" locked="0" layoutInCell="1" allowOverlap="1">
                        <wp:simplePos x="0" y="0"/>
                        <wp:positionH relativeFrom="column">
                          <wp:posOffset>672922</wp:posOffset>
                        </wp:positionH>
                        <wp:positionV relativeFrom="paragraph">
                          <wp:posOffset>2095190</wp:posOffset>
                        </wp:positionV>
                        <wp:extent cx="1435218" cy="1314459"/>
                        <wp:effectExtent l="57150" t="57150" r="50800" b="57150"/>
                        <wp:wrapNone/>
                        <wp:docPr id="1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4"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rcRect r="2727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435218" cy="1314459"/>
                                </a:xfrm>
                                <a:prstGeom prst="rect">
                                  <a:avLst/>
                                </a:prstGeom>
                                <a:ln w="60325" cmpd="sng"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66000"/>
                                    </a:schemeClr>
                                  </a:solidFill>
                                </a:ln>
                                <a:effectLst/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2758969" cy="3678865"/>
                        <wp:effectExtent l="0" t="0" r="3810" b="5715"/>
                        <wp:docPr id="2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6">
                                          <a14:imgEffect>
                                            <a14:sharpenSoften amount="-50000"/>
                                          </a14:imgEffect>
                                          <a14:imgEffect>
                                            <a14:saturation sat="66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8969" cy="3678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07EC9" w:rsidTr="00960A60">
              <w:trPr>
                <w:trHeight w:hRule="exact" w:val="360"/>
              </w:trPr>
              <w:tc>
                <w:tcPr>
                  <w:tcW w:w="5000" w:type="pct"/>
                </w:tcPr>
                <w:p w:rsidR="00307EC9" w:rsidRDefault="00307EC9"/>
              </w:tc>
            </w:tr>
            <w:tr w:rsidR="00307EC9" w:rsidTr="00960A60">
              <w:trPr>
                <w:trHeight w:hRule="exact" w:val="3240"/>
              </w:trPr>
              <w:tc>
                <w:tcPr>
                  <w:tcW w:w="5000" w:type="pct"/>
                  <w:shd w:val="clear" w:color="auto" w:fill="027E6F" w:themeFill="accent1" w:themeFillShade="BF"/>
                </w:tcPr>
                <w:p w:rsidR="00307EC9" w:rsidRDefault="00E14C96" w:rsidP="00CD1DEA">
                  <w:pPr>
                    <w:pStyle w:val="Ttulo"/>
                  </w:pPr>
                  <w:r>
                    <w:rPr>
                      <w:sz w:val="48"/>
                    </w:rPr>
                    <w:t>tERAPÊUTICA DE hemorroidas</w:t>
                  </w:r>
                </w:p>
              </w:tc>
            </w:tr>
            <w:tr w:rsidR="00307EC9" w:rsidRPr="00E14C96" w:rsidTr="00960A60">
              <w:trPr>
                <w:trHeight w:hRule="exact" w:val="1440"/>
              </w:trPr>
              <w:tc>
                <w:tcPr>
                  <w:tcW w:w="5000" w:type="pct"/>
                  <w:shd w:val="clear" w:color="auto" w:fill="027E6F" w:themeFill="accent1" w:themeFillShade="BF"/>
                  <w:vAlign w:val="bottom"/>
                </w:tcPr>
                <w:p w:rsidR="00307EC9" w:rsidRPr="00E14C96" w:rsidRDefault="00EC6AA7">
                  <w:pPr>
                    <w:pStyle w:val="Subttulo"/>
                    <w:rPr>
                      <w:sz w:val="22"/>
                    </w:rPr>
                  </w:pPr>
                  <w:r w:rsidRPr="00E14C96">
                    <w:rPr>
                      <w:sz w:val="32"/>
                    </w:rPr>
                    <w:t>L</w:t>
                  </w:r>
                  <w:r w:rsidR="001D6E9B" w:rsidRPr="00E14C96">
                    <w:rPr>
                      <w:sz w:val="32"/>
                    </w:rPr>
                    <w:t>aqueação Elástica</w:t>
                  </w:r>
                  <w:r w:rsidR="00E14C96" w:rsidRPr="00E14C96">
                    <w:rPr>
                      <w:sz w:val="32"/>
                    </w:rPr>
                    <w:t>/ Esclerose</w:t>
                  </w:r>
                </w:p>
              </w:tc>
            </w:tr>
          </w:tbl>
          <w:p w:rsidR="00307EC9" w:rsidRDefault="00307EC9"/>
        </w:tc>
      </w:tr>
      <w:tr w:rsidR="00307EC9" w:rsidTr="00805465">
        <w:trPr>
          <w:trHeight w:val="10640"/>
          <w:jc w:val="center"/>
        </w:trPr>
        <w:tc>
          <w:tcPr>
            <w:tcW w:w="4565" w:type="dxa"/>
            <w:tcMar>
              <w:right w:w="720" w:type="dxa"/>
            </w:tcMar>
          </w:tcPr>
          <w:p w:rsidR="00307EC9" w:rsidRDefault="00EC6AA7" w:rsidP="00AE60A5"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2441575" cy="1569720"/>
                  <wp:effectExtent l="152400" t="152400" r="358775" b="35433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5" cy="1569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307EC9" w:rsidRDefault="00AE60A5" w:rsidP="00AE60A5">
            <w:pPr>
              <w:pStyle w:val="Ttulo1"/>
              <w:rPr>
                <w:sz w:val="36"/>
              </w:rPr>
            </w:pPr>
            <w:r w:rsidRPr="007A6F9D">
              <w:rPr>
                <w:sz w:val="36"/>
              </w:rPr>
              <w:t xml:space="preserve">O que são </w:t>
            </w:r>
            <w:r w:rsidR="00293D84">
              <w:rPr>
                <w:sz w:val="36"/>
              </w:rPr>
              <w:t>hemorro</w:t>
            </w:r>
            <w:r w:rsidR="00293D84" w:rsidRPr="007A6F9D">
              <w:rPr>
                <w:sz w:val="36"/>
              </w:rPr>
              <w:t>idas</w:t>
            </w:r>
            <w:r w:rsidRPr="007A6F9D">
              <w:rPr>
                <w:sz w:val="36"/>
              </w:rPr>
              <w:t>?</w:t>
            </w:r>
          </w:p>
          <w:p w:rsidR="00805465" w:rsidRPr="00805465" w:rsidRDefault="00805465" w:rsidP="00805465"/>
          <w:p w:rsidR="00307EC9" w:rsidRDefault="00AE60A5" w:rsidP="00805465">
            <w:pPr>
              <w:spacing w:line="240" w:lineRule="auto"/>
              <w:jc w:val="both"/>
            </w:pPr>
            <w:r>
              <w:t>As hemorroidas são veias que se enco</w:t>
            </w:r>
            <w:r w:rsidR="00EC6AA7">
              <w:t>ntram ao redor do ânus ou do re</w:t>
            </w:r>
            <w:r>
              <w:t>to e que podem dilatar.</w:t>
            </w:r>
          </w:p>
          <w:p w:rsidR="00AE60A5" w:rsidRDefault="00AE60A5" w:rsidP="00805465">
            <w:pPr>
              <w:spacing w:line="240" w:lineRule="auto"/>
              <w:jc w:val="both"/>
            </w:pPr>
            <w:r>
              <w:t>Durante a evacuação, estas veias dilatam</w:t>
            </w:r>
            <w:r w:rsidR="00805465">
              <w:t>,</w:t>
            </w:r>
            <w:r>
              <w:t xml:space="preserve"> mas depois voltam ao normal. Contudo</w:t>
            </w:r>
            <w:r w:rsidR="00805465">
              <w:t>,</w:t>
            </w:r>
            <w:r>
              <w:t xml:space="preserve"> o esforço repetido para evacuar, ou fezes muito duras, impedem o retorno</w:t>
            </w:r>
            <w:r w:rsidR="00805465">
              <w:t xml:space="preserve"> normal do sangue </w:t>
            </w:r>
            <w:r>
              <w:t>e leva à formação de hemorroidas.</w:t>
            </w:r>
          </w:p>
          <w:p w:rsidR="00AE60A5" w:rsidRDefault="00AE60A5" w:rsidP="00805465">
            <w:pPr>
              <w:spacing w:line="240" w:lineRule="auto"/>
              <w:jc w:val="both"/>
            </w:pPr>
            <w:r>
              <w:t>As hemorroidas podem ser externas ou internas. As externas são visíveis na margem do ânus; as internas estão acima do esfíncter e podem causar sangramento.</w:t>
            </w:r>
          </w:p>
          <w:p w:rsidR="00AE60A5" w:rsidRPr="007A6F9D" w:rsidRDefault="00AE60A5" w:rsidP="002E4D97">
            <w:pPr>
              <w:spacing w:line="240" w:lineRule="auto"/>
              <w:rPr>
                <w:b/>
                <w:color w:val="027E6F" w:themeColor="accent1" w:themeShade="BF"/>
              </w:rPr>
            </w:pPr>
            <w:r w:rsidRPr="007A6F9D">
              <w:rPr>
                <w:b/>
                <w:color w:val="027E6F" w:themeColor="accent1" w:themeShade="BF"/>
              </w:rPr>
              <w:t>CAUSAS MAIS FREQUENTES</w:t>
            </w:r>
          </w:p>
          <w:p w:rsidR="00AE60A5" w:rsidRDefault="00AE60A5" w:rsidP="00EC6AA7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</w:pPr>
            <w:r>
              <w:t>Obstipação</w:t>
            </w:r>
            <w:r w:rsidR="00805465">
              <w:t>;</w:t>
            </w:r>
          </w:p>
          <w:p w:rsidR="00AE60A5" w:rsidRDefault="00AE60A5" w:rsidP="00EC6AA7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</w:pPr>
            <w:r>
              <w:t>Obesidade</w:t>
            </w:r>
            <w:r w:rsidR="00805465">
              <w:t>;</w:t>
            </w:r>
          </w:p>
          <w:p w:rsidR="00AE60A5" w:rsidRDefault="00805465" w:rsidP="00EC6AA7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</w:pPr>
            <w:r>
              <w:t>Dieta pobre em fibras;</w:t>
            </w:r>
          </w:p>
          <w:p w:rsidR="00AE60A5" w:rsidRDefault="00AE60A5" w:rsidP="00EC6AA7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</w:pPr>
            <w:r>
              <w:t>Insuficiente ingestão de líquidos</w:t>
            </w:r>
            <w:r w:rsidR="00805465">
              <w:t>;</w:t>
            </w:r>
          </w:p>
          <w:p w:rsidR="007A6F9D" w:rsidRPr="007014C5" w:rsidRDefault="007A6F9D" w:rsidP="00EC6AA7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</w:pPr>
            <w:r>
              <w:t>Gravidez</w:t>
            </w:r>
            <w:r w:rsidR="00805465">
              <w:t>.</w:t>
            </w: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p w:rsidR="00307EC9" w:rsidRPr="007A6F9D" w:rsidRDefault="007A6F9D" w:rsidP="0063311A">
            <w:pPr>
              <w:pStyle w:val="Ttulo2"/>
              <w:spacing w:before="200"/>
              <w:rPr>
                <w:rStyle w:val="Ttulo2Carter"/>
                <w:b/>
                <w:bCs/>
                <w:color w:val="027E6F" w:themeColor="accent1" w:themeShade="BF"/>
              </w:rPr>
            </w:pPr>
            <w:r w:rsidRPr="007A6F9D">
              <w:rPr>
                <w:color w:val="027E6F" w:themeColor="accent1" w:themeShade="BF"/>
              </w:rPr>
              <w:t>SINTOMAS MAIS FREQUENTES</w:t>
            </w:r>
          </w:p>
          <w:p w:rsidR="00307EC9" w:rsidRDefault="007A6F9D" w:rsidP="007A6F9D">
            <w:pPr>
              <w:pStyle w:val="PargrafodaLista"/>
              <w:numPr>
                <w:ilvl w:val="0"/>
                <w:numId w:val="19"/>
              </w:numPr>
              <w:spacing w:line="20" w:lineRule="atLeast"/>
              <w:jc w:val="both"/>
            </w:pPr>
            <w:r w:rsidRPr="007A6F9D">
              <w:rPr>
                <w:b/>
              </w:rPr>
              <w:t>Prurido anal</w:t>
            </w:r>
            <w:r>
              <w:t xml:space="preserve"> </w:t>
            </w:r>
            <w:r w:rsidR="00805465">
              <w:t>–</w:t>
            </w:r>
            <w:r>
              <w:t xml:space="preserve"> comichão</w:t>
            </w:r>
            <w:r w:rsidR="00805465">
              <w:t>;</w:t>
            </w:r>
          </w:p>
          <w:p w:rsidR="007A6F9D" w:rsidRDefault="007A6F9D" w:rsidP="007A6F9D">
            <w:pPr>
              <w:pStyle w:val="PargrafodaLista"/>
              <w:numPr>
                <w:ilvl w:val="0"/>
                <w:numId w:val="19"/>
              </w:numPr>
              <w:spacing w:line="20" w:lineRule="atLeast"/>
              <w:jc w:val="both"/>
            </w:pPr>
            <w:r w:rsidRPr="007A6F9D">
              <w:rPr>
                <w:b/>
              </w:rPr>
              <w:t>Sangramento</w:t>
            </w:r>
            <w:r>
              <w:t xml:space="preserve"> – após evacuar, e o sangue é sempre vermelho vivo</w:t>
            </w:r>
            <w:r w:rsidR="00805465">
              <w:t>;</w:t>
            </w:r>
          </w:p>
          <w:p w:rsidR="007A6F9D" w:rsidRDefault="007A6F9D" w:rsidP="007A6F9D">
            <w:pPr>
              <w:pStyle w:val="PargrafodaLista"/>
              <w:numPr>
                <w:ilvl w:val="0"/>
                <w:numId w:val="19"/>
              </w:numPr>
              <w:spacing w:line="20" w:lineRule="atLeast"/>
              <w:jc w:val="both"/>
            </w:pPr>
            <w:r w:rsidRPr="007A6F9D">
              <w:rPr>
                <w:b/>
              </w:rPr>
              <w:t>Dor</w:t>
            </w:r>
            <w:r>
              <w:t xml:space="preserve"> – pela inflamação</w:t>
            </w:r>
            <w:r w:rsidR="00805465">
              <w:t>;</w:t>
            </w:r>
          </w:p>
          <w:p w:rsidR="007A6F9D" w:rsidRPr="007014C5" w:rsidRDefault="007A6F9D" w:rsidP="007A6F9D">
            <w:pPr>
              <w:pStyle w:val="PargrafodaLista"/>
              <w:numPr>
                <w:ilvl w:val="0"/>
                <w:numId w:val="19"/>
              </w:numPr>
              <w:spacing w:line="20" w:lineRule="atLeast"/>
              <w:jc w:val="both"/>
            </w:pPr>
            <w:r w:rsidRPr="007A6F9D">
              <w:rPr>
                <w:b/>
              </w:rPr>
              <w:t>Ardor</w:t>
            </w:r>
            <w:r w:rsidR="00805465">
              <w:rPr>
                <w:b/>
              </w:rPr>
              <w:t xml:space="preserve"> </w:t>
            </w:r>
            <w:r>
              <w:t>–</w:t>
            </w:r>
            <w:r w:rsidR="00805465">
              <w:t xml:space="preserve"> </w:t>
            </w:r>
            <w:r>
              <w:t>pela ingestão de alimentos condimentados</w:t>
            </w:r>
            <w:r w:rsidR="00805465">
              <w:t>.</w:t>
            </w:r>
          </w:p>
          <w:p w:rsidR="00307EC9" w:rsidRDefault="007A6F9D" w:rsidP="002E4D97">
            <w:pPr>
              <w:pStyle w:val="Citao"/>
              <w:spacing w:line="20" w:lineRule="atLeast"/>
              <w:rPr>
                <w:rStyle w:val="CitaoCarter"/>
                <w:i/>
                <w:iCs/>
              </w:rPr>
            </w:pPr>
            <w:r>
              <w:t>O tratamen</w:t>
            </w:r>
            <w:r w:rsidR="00EC6AA7">
              <w:t>to clínico e local tem como obje</w:t>
            </w:r>
            <w:r>
              <w:t>tivo aliviar os principais sintomas e evitar o seu agravamento!</w:t>
            </w:r>
          </w:p>
          <w:p w:rsidR="00307EC9" w:rsidRPr="00805465" w:rsidRDefault="007A6F9D" w:rsidP="0063311A">
            <w:pPr>
              <w:pStyle w:val="Ttulo2"/>
              <w:rPr>
                <w:rStyle w:val="CitaoCarter"/>
                <w:i w:val="0"/>
                <w:iCs w:val="0"/>
                <w:sz w:val="28"/>
              </w:rPr>
            </w:pPr>
            <w:r w:rsidRPr="00805465">
              <w:rPr>
                <w:color w:val="027E6F" w:themeColor="accent1" w:themeShade="BF"/>
                <w:sz w:val="28"/>
              </w:rPr>
              <w:t>TRATAMENTO</w:t>
            </w:r>
          </w:p>
          <w:p w:rsidR="00307EC9" w:rsidRDefault="007A6F9D" w:rsidP="008D51A9">
            <w:pPr>
              <w:spacing w:line="20" w:lineRule="atLeast"/>
              <w:jc w:val="both"/>
            </w:pPr>
            <w:r>
              <w:t>O tratamento local pode ser realizado durante a consulta de proctologia através d</w:t>
            </w:r>
            <w:r w:rsidR="00E14C96">
              <w:t xml:space="preserve">a utilização de técnicas como a </w:t>
            </w:r>
            <w:r w:rsidR="00E14C96" w:rsidRPr="00E14C96">
              <w:rPr>
                <w:b/>
              </w:rPr>
              <w:t>esclerose e/ou</w:t>
            </w:r>
            <w:r w:rsidR="00E14C96">
              <w:t xml:space="preserve"> </w:t>
            </w:r>
            <w:r w:rsidRPr="00805465">
              <w:rPr>
                <w:b/>
              </w:rPr>
              <w:t>laqueação elástica de hemorroidas</w:t>
            </w:r>
            <w:r w:rsidR="008D51A9">
              <w:t>.</w:t>
            </w:r>
          </w:p>
          <w:p w:rsidR="008D51A9" w:rsidRDefault="008D51A9" w:rsidP="008D51A9">
            <w:pPr>
              <w:spacing w:line="20" w:lineRule="atLeast"/>
              <w:jc w:val="both"/>
            </w:pPr>
            <w:r>
              <w:t>O tratamento clínico pode passar pela aplicação de pomadas, supositórios, e mudanças no estilo de vida.</w:t>
            </w:r>
          </w:p>
          <w:p w:rsidR="008D51A9" w:rsidRPr="00BF6AFD" w:rsidRDefault="008D51A9" w:rsidP="008D51A9">
            <w:pPr>
              <w:spacing w:line="20" w:lineRule="atLeast"/>
              <w:jc w:val="both"/>
            </w:pPr>
            <w:r>
              <w:t>O tratamento cirúrgico é feito através da remoção local das veias afetadas.</w:t>
            </w:r>
          </w:p>
          <w:p w:rsidR="00307EC9" w:rsidRPr="0063311A" w:rsidRDefault="00307EC9" w:rsidP="002E4D97">
            <w:pPr>
              <w:spacing w:line="20" w:lineRule="atLeast"/>
            </w:pPr>
          </w:p>
        </w:tc>
        <w:tc>
          <w:tcPr>
            <w:tcW w:w="4751" w:type="dxa"/>
            <w:tcMar>
              <w:left w:w="720" w:type="dxa"/>
            </w:tcMar>
          </w:tcPr>
          <w:p w:rsidR="00307EC9" w:rsidRDefault="008D51A9" w:rsidP="008D51A9">
            <w:r>
              <w:rPr>
                <w:noProof/>
                <w:lang w:eastAsia="pt-PT"/>
              </w:rPr>
              <w:drawing>
                <wp:inline distT="0" distB="0" distL="0" distR="0">
                  <wp:extent cx="2480360" cy="903767"/>
                  <wp:effectExtent l="152400" t="152400" r="358140" b="35369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729" cy="91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D51A9" w:rsidRPr="008D51A9" w:rsidRDefault="008D51A9" w:rsidP="008D51A9">
            <w:pPr>
              <w:pStyle w:val="Ttulo2"/>
              <w:rPr>
                <w:rFonts w:asciiTheme="minorHAnsi" w:eastAsiaTheme="minorHAnsi" w:hAnsiTheme="minorHAnsi" w:cstheme="minorBidi"/>
                <w:b w:val="0"/>
                <w:bCs w:val="0"/>
                <w:color w:val="027E6F" w:themeColor="accent1" w:themeShade="BF"/>
              </w:rPr>
            </w:pPr>
            <w:r w:rsidRPr="008D51A9">
              <w:rPr>
                <w:color w:val="027E6F" w:themeColor="accent1" w:themeShade="BF"/>
                <w:sz w:val="28"/>
              </w:rPr>
              <w:t>RECOMENDAÇÕES</w:t>
            </w:r>
          </w:p>
          <w:p w:rsidR="008D51A9" w:rsidRDefault="008D51A9" w:rsidP="008D51A9">
            <w:pPr>
              <w:jc w:val="both"/>
            </w:pPr>
          </w:p>
          <w:p w:rsidR="008D51A9" w:rsidRDefault="008D51A9" w:rsidP="008D51A9">
            <w:pPr>
              <w:pStyle w:val="PargrafodaLista"/>
              <w:numPr>
                <w:ilvl w:val="0"/>
                <w:numId w:val="21"/>
              </w:numPr>
              <w:ind w:left="633" w:hanging="273"/>
              <w:jc w:val="both"/>
            </w:pPr>
            <w:r>
              <w:t>Mantenha uma alimentação saudável rica em fibras (fruta legumes, cereais)</w:t>
            </w:r>
            <w:r w:rsidR="00805465">
              <w:t>;</w:t>
            </w:r>
          </w:p>
          <w:p w:rsidR="008D51A9" w:rsidRDefault="008D51A9" w:rsidP="008D51A9">
            <w:pPr>
              <w:pStyle w:val="PargrafodaLista"/>
              <w:numPr>
                <w:ilvl w:val="0"/>
                <w:numId w:val="21"/>
              </w:numPr>
              <w:ind w:left="633" w:hanging="273"/>
              <w:jc w:val="both"/>
            </w:pPr>
            <w:r>
              <w:t xml:space="preserve">Evite alimentos condimentados (pimenta, </w:t>
            </w:r>
            <w:r w:rsidR="00805465">
              <w:t>picantes), azeitonas, chocolate;</w:t>
            </w:r>
          </w:p>
          <w:p w:rsidR="008D51A9" w:rsidRDefault="008D51A9" w:rsidP="008D51A9">
            <w:pPr>
              <w:pStyle w:val="PargrafodaLista"/>
              <w:numPr>
                <w:ilvl w:val="0"/>
                <w:numId w:val="21"/>
              </w:numPr>
              <w:ind w:left="633" w:hanging="273"/>
              <w:jc w:val="both"/>
            </w:pPr>
            <w:r>
              <w:t>Beba líquidos em abundância,</w:t>
            </w:r>
            <w:r w:rsidR="00805465">
              <w:t xml:space="preserve"> incluindo durante as refeições;</w:t>
            </w:r>
          </w:p>
          <w:p w:rsidR="008D51A9" w:rsidRDefault="008D51A9" w:rsidP="008D51A9">
            <w:pPr>
              <w:pStyle w:val="PargrafodaLista"/>
              <w:numPr>
                <w:ilvl w:val="0"/>
                <w:numId w:val="21"/>
              </w:numPr>
              <w:ind w:left="633" w:hanging="273"/>
              <w:jc w:val="both"/>
            </w:pPr>
            <w:r>
              <w:t>Faça exercício físico regularmente</w:t>
            </w:r>
            <w:r w:rsidR="00805465">
              <w:t>;</w:t>
            </w:r>
          </w:p>
          <w:p w:rsidR="008D51A9" w:rsidRDefault="008D51A9" w:rsidP="008D51A9">
            <w:pPr>
              <w:pStyle w:val="PargrafodaLista"/>
              <w:numPr>
                <w:ilvl w:val="0"/>
                <w:numId w:val="21"/>
              </w:numPr>
              <w:ind w:left="633" w:hanging="273"/>
              <w:jc w:val="both"/>
            </w:pPr>
            <w:r>
              <w:t>Permaneça</w:t>
            </w:r>
            <w:bookmarkStart w:id="0" w:name="_GoBack"/>
            <w:bookmarkEnd w:id="0"/>
            <w:r>
              <w:t xml:space="preserve"> </w:t>
            </w:r>
            <w:r w:rsidR="001F0BAE">
              <w:t>sentado na sanita</w:t>
            </w:r>
            <w:r>
              <w:t xml:space="preserve"> apenas o tempo necessário</w:t>
            </w:r>
            <w:r w:rsidR="00805465">
              <w:t>;</w:t>
            </w:r>
          </w:p>
          <w:p w:rsidR="008D51A9" w:rsidRDefault="008D51A9" w:rsidP="008D51A9">
            <w:pPr>
              <w:pStyle w:val="PargrafodaLista"/>
              <w:numPr>
                <w:ilvl w:val="0"/>
                <w:numId w:val="21"/>
              </w:numPr>
              <w:ind w:left="633" w:hanging="273"/>
              <w:jc w:val="both"/>
            </w:pPr>
            <w:r>
              <w:t>Use roupa interior de algodão, para maior conforto e menos irritações da pele</w:t>
            </w:r>
            <w:r w:rsidR="00805465">
              <w:t>;</w:t>
            </w:r>
          </w:p>
          <w:p w:rsidR="00307EC9" w:rsidRPr="0063311A" w:rsidRDefault="008D51A9" w:rsidP="00805465">
            <w:pPr>
              <w:pStyle w:val="PargrafodaLista"/>
              <w:numPr>
                <w:ilvl w:val="0"/>
                <w:numId w:val="21"/>
              </w:numPr>
              <w:ind w:left="633" w:hanging="273"/>
              <w:jc w:val="both"/>
            </w:pPr>
            <w:r>
              <w:t>Evite o us</w:t>
            </w:r>
            <w:r w:rsidR="00E14C96">
              <w:t xml:space="preserve">o de papel higiénico, prefira a </w:t>
            </w:r>
            <w:r>
              <w:t>lavagem com água e sabão neutro</w:t>
            </w:r>
            <w:r w:rsidR="001F0BAE">
              <w:t>ou use toalhitas húmidas</w:t>
            </w:r>
            <w:r>
              <w:t>.</w:t>
            </w:r>
          </w:p>
        </w:tc>
      </w:tr>
    </w:tbl>
    <w:p w:rsidR="00805465" w:rsidRPr="00805465" w:rsidRDefault="00805465" w:rsidP="00805465">
      <w:pPr>
        <w:tabs>
          <w:tab w:val="left" w:pos="1942"/>
        </w:tabs>
      </w:pPr>
    </w:p>
    <w:sectPr w:rsidR="00805465" w:rsidRPr="00805465" w:rsidSect="002E4D97">
      <w:pgSz w:w="16838" w:h="11906" w:orient="landscape" w:code="9"/>
      <w:pgMar w:top="454" w:right="1225" w:bottom="454" w:left="122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136F" w:rsidRDefault="00C2136F" w:rsidP="00BF6AFD">
      <w:pPr>
        <w:spacing w:after="0" w:line="240" w:lineRule="auto"/>
      </w:pPr>
      <w:r>
        <w:separator/>
      </w:r>
    </w:p>
  </w:endnote>
  <w:endnote w:type="continuationSeparator" w:id="0">
    <w:p w:rsidR="00C2136F" w:rsidRDefault="00C2136F" w:rsidP="00BF6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136F" w:rsidRDefault="00C2136F" w:rsidP="00BF6AFD">
      <w:pPr>
        <w:spacing w:after="0" w:line="240" w:lineRule="auto"/>
      </w:pPr>
      <w:r>
        <w:separator/>
      </w:r>
    </w:p>
  </w:footnote>
  <w:footnote w:type="continuationSeparator" w:id="0">
    <w:p w:rsidR="00C2136F" w:rsidRDefault="00C2136F" w:rsidP="00BF6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3C0D03E"/>
    <w:lvl w:ilvl="0">
      <w:start w:val="1"/>
      <w:numFmt w:val="decimal"/>
      <w:pStyle w:val="Lista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1AC0F56"/>
    <w:lvl w:ilvl="0">
      <w:start w:val="1"/>
      <w:numFmt w:val="decimal"/>
      <w:pStyle w:val="Lista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9501D96"/>
    <w:lvl w:ilvl="0">
      <w:start w:val="1"/>
      <w:numFmt w:val="decimal"/>
      <w:pStyle w:val="Lista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BF6199E"/>
    <w:lvl w:ilvl="0">
      <w:start w:val="1"/>
      <w:numFmt w:val="decimal"/>
      <w:pStyle w:val="Lista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86E9DDE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CE2AED2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4806370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70A354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A1660F8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6BA2D20"/>
    <w:lvl w:ilvl="0">
      <w:start w:val="1"/>
      <w:numFmt w:val="bullet"/>
      <w:pStyle w:val="Listacommarcas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352F25" w:themeColor="text2"/>
        <w:sz w:val="16"/>
      </w:rPr>
    </w:lvl>
  </w:abstractNum>
  <w:abstractNum w:abstractNumId="10" w15:restartNumberingAfterBreak="0">
    <w:nsid w:val="0BC95A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06B14AE"/>
    <w:multiLevelType w:val="hybridMultilevel"/>
    <w:tmpl w:val="28E895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A5EC4"/>
    <w:multiLevelType w:val="hybridMultilevel"/>
    <w:tmpl w:val="9356F3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3E2ED4"/>
    <w:multiLevelType w:val="hybridMultilevel"/>
    <w:tmpl w:val="6F36E6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833746"/>
    <w:multiLevelType w:val="hybridMultilevel"/>
    <w:tmpl w:val="6802A3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BE0C06"/>
    <w:multiLevelType w:val="hybridMultilevel"/>
    <w:tmpl w:val="F4CC0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C04C10"/>
    <w:multiLevelType w:val="hybridMultilevel"/>
    <w:tmpl w:val="A58C62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33EC7"/>
    <w:multiLevelType w:val="hybridMultilevel"/>
    <w:tmpl w:val="3F2872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9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7"/>
  </w:num>
  <w:num w:numId="17">
    <w:abstractNumId w:val="11"/>
  </w:num>
  <w:num w:numId="18">
    <w:abstractNumId w:val="14"/>
  </w:num>
  <w:num w:numId="19">
    <w:abstractNumId w:val="12"/>
  </w:num>
  <w:num w:numId="20">
    <w:abstractNumId w:val="16"/>
  </w:num>
  <w:num w:numId="21">
    <w:abstractNumId w:val="1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6E9B"/>
    <w:rsid w:val="000032F4"/>
    <w:rsid w:val="001233D0"/>
    <w:rsid w:val="001372C8"/>
    <w:rsid w:val="001947E7"/>
    <w:rsid w:val="001C7A3B"/>
    <w:rsid w:val="001D0847"/>
    <w:rsid w:val="001D3F99"/>
    <w:rsid w:val="001D6E9B"/>
    <w:rsid w:val="001F0BAE"/>
    <w:rsid w:val="002200BA"/>
    <w:rsid w:val="00227118"/>
    <w:rsid w:val="00235C14"/>
    <w:rsid w:val="00293D84"/>
    <w:rsid w:val="002E4D97"/>
    <w:rsid w:val="00307EC9"/>
    <w:rsid w:val="00365EBB"/>
    <w:rsid w:val="0038182D"/>
    <w:rsid w:val="003B391D"/>
    <w:rsid w:val="003C17D4"/>
    <w:rsid w:val="00422379"/>
    <w:rsid w:val="0048634A"/>
    <w:rsid w:val="004E26BB"/>
    <w:rsid w:val="005259A3"/>
    <w:rsid w:val="005473B9"/>
    <w:rsid w:val="0056054A"/>
    <w:rsid w:val="0056087D"/>
    <w:rsid w:val="00571D35"/>
    <w:rsid w:val="005E5178"/>
    <w:rsid w:val="0063311A"/>
    <w:rsid w:val="0066791F"/>
    <w:rsid w:val="0068396D"/>
    <w:rsid w:val="006A2E06"/>
    <w:rsid w:val="007014C5"/>
    <w:rsid w:val="007647EF"/>
    <w:rsid w:val="007A6F9D"/>
    <w:rsid w:val="007E3C3A"/>
    <w:rsid w:val="00805465"/>
    <w:rsid w:val="008468C3"/>
    <w:rsid w:val="0089764D"/>
    <w:rsid w:val="008B000B"/>
    <w:rsid w:val="008D51A9"/>
    <w:rsid w:val="00960A60"/>
    <w:rsid w:val="009915C8"/>
    <w:rsid w:val="009F3198"/>
    <w:rsid w:val="00A54316"/>
    <w:rsid w:val="00A769D1"/>
    <w:rsid w:val="00A85868"/>
    <w:rsid w:val="00A95BFB"/>
    <w:rsid w:val="00AB72BA"/>
    <w:rsid w:val="00AD7341"/>
    <w:rsid w:val="00AE60A5"/>
    <w:rsid w:val="00B04E17"/>
    <w:rsid w:val="00B16D26"/>
    <w:rsid w:val="00B67EF7"/>
    <w:rsid w:val="00BF6AFD"/>
    <w:rsid w:val="00C2136F"/>
    <w:rsid w:val="00C476E1"/>
    <w:rsid w:val="00CB14D0"/>
    <w:rsid w:val="00CD1DEA"/>
    <w:rsid w:val="00D27440"/>
    <w:rsid w:val="00D84092"/>
    <w:rsid w:val="00DA4BB9"/>
    <w:rsid w:val="00DB458B"/>
    <w:rsid w:val="00DB5D32"/>
    <w:rsid w:val="00DF6BEE"/>
    <w:rsid w:val="00E14C96"/>
    <w:rsid w:val="00EC6AA7"/>
    <w:rsid w:val="00EE0A38"/>
    <w:rsid w:val="00F65FF0"/>
    <w:rsid w:val="00F66B21"/>
    <w:rsid w:val="00F83409"/>
    <w:rsid w:val="00FA07B2"/>
    <w:rsid w:val="00FC1AA2"/>
    <w:rsid w:val="00FD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EBC42D96-8881-4E42-B23B-C09A94A89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D4436" w:themeColor="text2" w:themeTint="E6"/>
        <w:sz w:val="22"/>
        <w:szCs w:val="22"/>
        <w:lang w:val="pt-PT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69D1"/>
  </w:style>
  <w:style w:type="paragraph" w:styleId="Ttulo1">
    <w:name w:val="heading 1"/>
    <w:basedOn w:val="Normal"/>
    <w:next w:val="Normal"/>
    <w:link w:val="Ttulo1Carter"/>
    <w:uiPriority w:val="1"/>
    <w:qFormat/>
    <w:rsid w:val="001C7A3B"/>
    <w:pPr>
      <w:keepNext/>
      <w:keepLines/>
      <w:spacing w:before="200" w:after="0" w:line="216" w:lineRule="auto"/>
      <w:outlineLvl w:val="0"/>
    </w:pPr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styleId="Ttulo2">
    <w:name w:val="heading 2"/>
    <w:basedOn w:val="Normal"/>
    <w:next w:val="Normal"/>
    <w:link w:val="Ttulo2Carter"/>
    <w:uiPriority w:val="1"/>
    <w:unhideWhenUsed/>
    <w:qFormat/>
    <w:rsid w:val="001C7A3B"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paragraph" w:styleId="Ttulo3">
    <w:name w:val="heading 3"/>
    <w:basedOn w:val="Normal"/>
    <w:next w:val="Normal"/>
    <w:link w:val="Ttulo3Carter"/>
    <w:uiPriority w:val="1"/>
    <w:semiHidden/>
    <w:unhideWhenUsed/>
    <w:qFormat/>
    <w:rsid w:val="001C7A3B"/>
    <w:pPr>
      <w:keepNext/>
      <w:keepLines/>
      <w:spacing w:before="200" w:after="0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16D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915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27E6F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915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1534A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915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915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915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1C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quemadeTabela">
    <w:name w:val="Esquema de Tabela"/>
    <w:basedOn w:val="Tabelanormal"/>
    <w:uiPriority w:val="99"/>
    <w:rsid w:val="001C7A3B"/>
    <w:tblPr>
      <w:tblCellMar>
        <w:left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1"/>
    <w:unhideWhenUsed/>
    <w:qFormat/>
    <w:rsid w:val="0068396D"/>
    <w:pPr>
      <w:spacing w:after="340" w:line="240" w:lineRule="auto"/>
    </w:pPr>
    <w:rPr>
      <w:i/>
      <w:iCs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1C7A3B"/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character" w:styleId="TextodoMarcadordePosio">
    <w:name w:val="Placeholder Text"/>
    <w:basedOn w:val="Tipodeletrapredefinidodopargrafo"/>
    <w:uiPriority w:val="99"/>
    <w:semiHidden/>
    <w:rsid w:val="001C7A3B"/>
    <w:rPr>
      <w:color w:val="808080"/>
    </w:rPr>
  </w:style>
  <w:style w:type="paragraph" w:styleId="Listacommarcas">
    <w:name w:val="List Bullet"/>
    <w:basedOn w:val="Normal"/>
    <w:uiPriority w:val="1"/>
    <w:semiHidden/>
    <w:rsid w:val="001C7A3B"/>
    <w:pPr>
      <w:numPr>
        <w:numId w:val="2"/>
      </w:numPr>
    </w:pPr>
  </w:style>
  <w:style w:type="character" w:customStyle="1" w:styleId="Ttulo1Carter">
    <w:name w:val="Título 1 Caráter"/>
    <w:basedOn w:val="Tipodeletrapredefinidodopargrafo"/>
    <w:link w:val="Ttulo1"/>
    <w:uiPriority w:val="1"/>
    <w:rsid w:val="001C7A3B"/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customStyle="1" w:styleId="Empresa">
    <w:name w:val="Empresa"/>
    <w:basedOn w:val="Normal"/>
    <w:uiPriority w:val="2"/>
    <w:qFormat/>
    <w:rsid w:val="001C7A3B"/>
    <w:pPr>
      <w:spacing w:after="0" w:line="240" w:lineRule="auto"/>
    </w:pPr>
    <w:rPr>
      <w:rFonts w:asciiTheme="majorHAnsi" w:eastAsiaTheme="majorEastAsia" w:hAnsiTheme="majorHAnsi" w:cstheme="majorBidi"/>
      <w:b/>
      <w:bCs/>
      <w:caps/>
      <w:color w:val="027E6F" w:themeColor="accent1" w:themeShade="BF"/>
    </w:rPr>
  </w:style>
  <w:style w:type="paragraph" w:styleId="Rodap">
    <w:name w:val="footer"/>
    <w:basedOn w:val="Normal"/>
    <w:link w:val="RodapCarter"/>
    <w:uiPriority w:val="99"/>
    <w:unhideWhenUsed/>
    <w:rsid w:val="007014C5"/>
    <w:pPr>
      <w:spacing w:after="0" w:line="276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769D1"/>
  </w:style>
  <w:style w:type="paragraph" w:styleId="Ttulo">
    <w:name w:val="Title"/>
    <w:basedOn w:val="Normal"/>
    <w:link w:val="TtuloCarter"/>
    <w:uiPriority w:val="2"/>
    <w:qFormat/>
    <w:rsid w:val="001C7A3B"/>
    <w:pPr>
      <w:spacing w:before="320" w:after="0" w:line="204" w:lineRule="auto"/>
      <w:ind w:left="288" w:right="288"/>
      <w:contextualSpacing/>
    </w:pPr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character" w:customStyle="1" w:styleId="TtuloCarter">
    <w:name w:val="Título Caráter"/>
    <w:basedOn w:val="Tipodeletrapredefinidodopargrafo"/>
    <w:link w:val="Ttulo"/>
    <w:uiPriority w:val="2"/>
    <w:rsid w:val="00BF6AFD"/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paragraph" w:styleId="Subttulo">
    <w:name w:val="Subtitle"/>
    <w:basedOn w:val="Normal"/>
    <w:link w:val="SubttuloCarter"/>
    <w:uiPriority w:val="3"/>
    <w:qFormat/>
    <w:rsid w:val="001C7A3B"/>
    <w:pPr>
      <w:numPr>
        <w:ilvl w:val="1"/>
      </w:numPr>
      <w:spacing w:after="360" w:line="264" w:lineRule="auto"/>
      <w:ind w:left="288" w:right="288"/>
    </w:pPr>
    <w:rPr>
      <w:i/>
      <w:iCs/>
      <w:color w:val="FFFFFF" w:themeColor="background1"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BF6AFD"/>
    <w:rPr>
      <w:i/>
      <w:iCs/>
      <w:color w:val="FFFFFF" w:themeColor="background1"/>
      <w:sz w:val="26"/>
    </w:rPr>
  </w:style>
  <w:style w:type="paragraph" w:styleId="SemEspaamento">
    <w:name w:val="No Spacing"/>
    <w:uiPriority w:val="98"/>
    <w:qFormat/>
    <w:rsid w:val="001C7A3B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4"/>
    <w:qFormat/>
    <w:rsid w:val="001C7A3B"/>
    <w:pPr>
      <w:pBdr>
        <w:top w:val="single" w:sz="4" w:space="14" w:color="027E6F" w:themeColor="accent1" w:themeShade="BF"/>
        <w:bottom w:val="single" w:sz="4" w:space="14" w:color="027E6F" w:themeColor="accent1" w:themeShade="BF"/>
      </w:pBdr>
      <w:spacing w:before="480" w:after="480" w:line="336" w:lineRule="auto"/>
    </w:pPr>
    <w:rPr>
      <w:i/>
      <w:iCs/>
      <w:color w:val="027E6F" w:themeColor="accent1" w:themeShade="BF"/>
      <w:sz w:val="30"/>
    </w:rPr>
  </w:style>
  <w:style w:type="character" w:customStyle="1" w:styleId="CitaoCarter">
    <w:name w:val="Citação Caráter"/>
    <w:basedOn w:val="Tipodeletrapredefinidodopargrafo"/>
    <w:link w:val="Citao"/>
    <w:uiPriority w:val="4"/>
    <w:rsid w:val="00BF6AFD"/>
    <w:rPr>
      <w:i/>
      <w:iCs/>
      <w:color w:val="027E6F" w:themeColor="accent1" w:themeShade="BF"/>
      <w:sz w:val="30"/>
    </w:rPr>
  </w:style>
  <w:style w:type="character" w:customStyle="1" w:styleId="Ttulo3Carter">
    <w:name w:val="Título 3 Caráter"/>
    <w:basedOn w:val="Tipodeletrapredefinidodopargrafo"/>
    <w:link w:val="Ttulo3"/>
    <w:uiPriority w:val="1"/>
    <w:semiHidden/>
    <w:rsid w:val="00BF6AFD"/>
    <w:rPr>
      <w:b/>
      <w:bCs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5C8"/>
    <w:rPr>
      <w:rFonts w:ascii="Segoe UI" w:hAnsi="Segoe UI" w:cs="Segoe UI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9915C8"/>
  </w:style>
  <w:style w:type="paragraph" w:styleId="Textodebloco">
    <w:name w:val="Block Text"/>
    <w:basedOn w:val="Normal"/>
    <w:uiPriority w:val="99"/>
    <w:semiHidden/>
    <w:unhideWhenUsed/>
    <w:rsid w:val="009915C8"/>
    <w:pPr>
      <w:pBdr>
        <w:top w:val="single" w:sz="2" w:space="10" w:color="03A996" w:themeColor="accent1" w:frame="1"/>
        <w:left w:val="single" w:sz="2" w:space="10" w:color="03A996" w:themeColor="accent1" w:frame="1"/>
        <w:bottom w:val="single" w:sz="2" w:space="10" w:color="03A996" w:themeColor="accent1" w:frame="1"/>
        <w:right w:val="single" w:sz="2" w:space="10" w:color="03A996" w:themeColor="accent1" w:frame="1"/>
      </w:pBdr>
      <w:ind w:left="1152" w:right="1152"/>
    </w:pPr>
    <w:rPr>
      <w:rFonts w:eastAsiaTheme="minorEastAsia"/>
      <w:i/>
      <w:iCs/>
      <w:color w:val="03A996" w:themeColor="accent1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9915C8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15C8"/>
  </w:style>
  <w:style w:type="paragraph" w:styleId="Corpodetexto2">
    <w:name w:val="Body Text 2"/>
    <w:basedOn w:val="Normal"/>
    <w:link w:val="Corpodetexto2Carter"/>
    <w:uiPriority w:val="99"/>
    <w:semiHidden/>
    <w:unhideWhenUsed/>
    <w:rsid w:val="009915C8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9915C8"/>
  </w:style>
  <w:style w:type="paragraph" w:styleId="Corpodetexto3">
    <w:name w:val="Body Text 3"/>
    <w:basedOn w:val="Normal"/>
    <w:link w:val="Corpodetexto3Carter"/>
    <w:uiPriority w:val="99"/>
    <w:semiHidden/>
    <w:unhideWhenUsed/>
    <w:rsid w:val="009915C8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9915C8"/>
    <w:rPr>
      <w:szCs w:val="16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9915C8"/>
    <w:pPr>
      <w:spacing w:after="20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9915C8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9915C8"/>
    <w:pPr>
      <w:spacing w:after="120"/>
      <w:ind w:left="360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9915C8"/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9915C8"/>
    <w:pPr>
      <w:spacing w:after="200"/>
      <w:ind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9915C8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9915C8"/>
    <w:pPr>
      <w:spacing w:after="120" w:line="480" w:lineRule="auto"/>
      <w:ind w:left="360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9915C8"/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9915C8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9915C8"/>
    <w:rPr>
      <w:szCs w:val="16"/>
    </w:rPr>
  </w:style>
  <w:style w:type="character" w:styleId="TtulodoLivro">
    <w:name w:val="Book Title"/>
    <w:basedOn w:val="Tipodeletrapredefinidodopargrafo"/>
    <w:uiPriority w:val="33"/>
    <w:semiHidden/>
    <w:unhideWhenUsed/>
    <w:qFormat/>
    <w:rsid w:val="009915C8"/>
    <w:rPr>
      <w:b/>
      <w:bCs/>
      <w:i/>
      <w:iCs/>
      <w:spacing w:val="5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9915C8"/>
  </w:style>
  <w:style w:type="table" w:styleId="GrelhaColorida">
    <w:name w:val="Colorful Grid"/>
    <w:basedOn w:val="Tabela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DF6" w:themeFill="accent1" w:themeFillTint="33"/>
    </w:tcPr>
    <w:tblStylePr w:type="firstRow">
      <w:rPr>
        <w:b/>
        <w:bCs/>
      </w:rPr>
      <w:tblPr/>
      <w:tcPr>
        <w:shd w:val="clear" w:color="auto" w:fill="7AFC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FC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4D4" w:themeFill="accent2" w:themeFillTint="33"/>
    </w:tcPr>
    <w:tblStylePr w:type="firstRow">
      <w:rPr>
        <w:b/>
        <w:bCs/>
      </w:rPr>
      <w:tblPr/>
      <w:tcPr>
        <w:shd w:val="clear" w:color="auto" w:fill="E5A9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A9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4DA" w:themeFill="accent3" w:themeFillTint="33"/>
    </w:tcPr>
    <w:tblStylePr w:type="firstRow">
      <w:rPr>
        <w:b/>
        <w:bCs/>
      </w:rPr>
      <w:tblPr/>
      <w:tcPr>
        <w:shd w:val="clear" w:color="auto" w:fill="F5E9B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E9B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E8F3" w:themeFill="accent4" w:themeFillTint="33"/>
    </w:tcPr>
    <w:tblStylePr w:type="firstRow">
      <w:rPr>
        <w:b/>
        <w:bCs/>
      </w:rPr>
      <w:tblPr/>
      <w:tcPr>
        <w:shd w:val="clear" w:color="auto" w:fill="9BD2E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D2E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7D9" w:themeFill="accent5" w:themeFillTint="33"/>
    </w:tcPr>
    <w:tblStylePr w:type="firstRow">
      <w:rPr>
        <w:b/>
        <w:bCs/>
      </w:rPr>
      <w:tblPr/>
      <w:tcPr>
        <w:shd w:val="clear" w:color="auto" w:fill="F9D0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0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GrelhaColorida-Cor6">
    <w:name w:val="Colorful Grid Accent 6"/>
    <w:basedOn w:val="Tabela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DAE6" w:themeFill="accent6" w:themeFillTint="33"/>
    </w:tcPr>
    <w:tblStylePr w:type="firstRow">
      <w:rPr>
        <w:b/>
        <w:bCs/>
      </w:rPr>
      <w:tblPr/>
      <w:tcPr>
        <w:shd w:val="clear" w:color="auto" w:fill="C4B5C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B5C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E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9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84" w:themeFill="accent4" w:themeFillShade="CC"/>
      </w:tcPr>
    </w:tblStylePr>
    <w:tblStylePr w:type="lastRow">
      <w:rPr>
        <w:b/>
        <w:bCs/>
        <w:color w:val="1E678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4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9B31B" w:themeFill="accent3" w:themeFillShade="CC"/>
      </w:tcPr>
    </w:tblStylePr>
    <w:tblStylePr w:type="lastRow">
      <w:rPr>
        <w:b/>
        <w:bCs/>
        <w:color w:val="D9B31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3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4405F" w:themeFill="accent6" w:themeFillShade="CC"/>
      </w:tcPr>
    </w:tblStylePr>
    <w:tblStylePr w:type="lastRow">
      <w:rPr>
        <w:b/>
        <w:bCs/>
        <w:color w:val="54405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aColorida-Cor6">
    <w:name w:val="Colorful List Accent 6"/>
    <w:basedOn w:val="Tabela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ECF2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26712" w:themeFill="accent5" w:themeFillShade="CC"/>
      </w:tcPr>
    </w:tblStylePr>
    <w:tblStylePr w:type="lastRow">
      <w:rPr>
        <w:b/>
        <w:bCs/>
        <w:color w:val="E2671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E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55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559" w:themeColor="accent1" w:themeShade="99"/>
          <w:insideV w:val="nil"/>
        </w:tcBorders>
        <w:shd w:val="clear" w:color="auto" w:fill="01655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559" w:themeFill="accent1" w:themeFillShade="99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59F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1F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1F20" w:themeColor="accent2" w:themeShade="99"/>
          <w:insideV w:val="nil"/>
        </w:tcBorders>
        <w:shd w:val="clear" w:color="auto" w:fill="6B1F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1F20" w:themeFill="accent2" w:themeFillShade="99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DF949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A6" w:themeColor="accent4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9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386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38615" w:themeColor="accent3" w:themeShade="99"/>
          <w:insideV w:val="nil"/>
        </w:tcBorders>
        <w:shd w:val="clear" w:color="auto" w:fill="A386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38615" w:themeFill="accent3" w:themeFillShade="99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C94B" w:themeColor="accent3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4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D6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D63" w:themeColor="accent4" w:themeShade="99"/>
          <w:insideV w:val="nil"/>
        </w:tcBorders>
        <w:shd w:val="clear" w:color="auto" w:fill="164D6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63" w:themeFill="accent4" w:themeFillShade="99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82C7E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A5178" w:themeColor="accent6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3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94D0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94D0D" w:themeColor="accent5" w:themeShade="99"/>
          <w:insideV w:val="nil"/>
        </w:tcBorders>
        <w:shd w:val="clear" w:color="auto" w:fill="A94D0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4D0D" w:themeFill="accent5" w:themeFillShade="99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7C4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08A42" w:themeColor="accent5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CF2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304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3047" w:themeColor="accent6" w:themeShade="99"/>
          <w:insideV w:val="nil"/>
        </w:tcBorders>
        <w:shd w:val="clear" w:color="auto" w:fill="3F304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3047" w:themeFill="accent6" w:themeFillShade="99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B6A3C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9915C8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9915C8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9915C8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915C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915C8"/>
    <w:rPr>
      <w:b/>
      <w:bCs/>
      <w:szCs w:val="20"/>
    </w:rPr>
  </w:style>
  <w:style w:type="table" w:styleId="ListaEscura">
    <w:name w:val="Dark List"/>
    <w:basedOn w:val="Tabela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34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27E6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1A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27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76F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BA8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0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7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400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4611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</w:style>
  <w:style w:type="table" w:styleId="ListaEscura-Cor6">
    <w:name w:val="Dark List Accent 6"/>
    <w:basedOn w:val="Tabela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283B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3C5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9915C8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9915C8"/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9915C8"/>
    <w:rPr>
      <w:rFonts w:ascii="Segoe UI" w:hAnsi="Segoe UI" w:cs="Segoe UI"/>
      <w:szCs w:val="16"/>
    </w:r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9915C8"/>
    <w:pPr>
      <w:spacing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9915C8"/>
  </w:style>
  <w:style w:type="character" w:styleId="nfase">
    <w:name w:val="Emphasis"/>
    <w:basedOn w:val="Tipodeletrapredefinidodopargrafo"/>
    <w:uiPriority w:val="20"/>
    <w:semiHidden/>
    <w:unhideWhenUsed/>
    <w:qFormat/>
    <w:rsid w:val="009915C8"/>
    <w:rPr>
      <w:i/>
      <w:iCs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9915C8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9915C8"/>
    <w:rPr>
      <w:szCs w:val="20"/>
    </w:rPr>
  </w:style>
  <w:style w:type="paragraph" w:styleId="Destinatrio">
    <w:name w:val="envelope address"/>
    <w:basedOn w:val="Normal"/>
    <w:uiPriority w:val="99"/>
    <w:semiHidden/>
    <w:unhideWhenUsed/>
    <w:rsid w:val="009915C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9915C8"/>
    <w:rPr>
      <w:color w:val="027E70" w:themeColor="followedHyperlink"/>
      <w:u w:val="single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915C8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915C8"/>
    <w:rPr>
      <w:szCs w:val="20"/>
    </w:rPr>
  </w:style>
  <w:style w:type="table" w:customStyle="1" w:styleId="TabeladeGrelha1Clara1">
    <w:name w:val="Tabela de Grelha 1 Clara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elha1Clara-Destaque11">
    <w:name w:val="Tabela de Grelha 1 Clara - Destaque1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7AFCED" w:themeColor="accent1" w:themeTint="66"/>
        <w:left w:val="single" w:sz="4" w:space="0" w:color="7AFCED" w:themeColor="accent1" w:themeTint="66"/>
        <w:bottom w:val="single" w:sz="4" w:space="0" w:color="7AFCED" w:themeColor="accent1" w:themeTint="66"/>
        <w:right w:val="single" w:sz="4" w:space="0" w:color="7AFCED" w:themeColor="accent1" w:themeTint="66"/>
        <w:insideH w:val="single" w:sz="4" w:space="0" w:color="7AFCED" w:themeColor="accent1" w:themeTint="66"/>
        <w:insideV w:val="single" w:sz="4" w:space="0" w:color="7AFC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elha1Clara-Destaque21">
    <w:name w:val="Tabela de Grelha 1 Clara - Destaque 2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E5A9A9" w:themeColor="accent2" w:themeTint="66"/>
        <w:left w:val="single" w:sz="4" w:space="0" w:color="E5A9A9" w:themeColor="accent2" w:themeTint="66"/>
        <w:bottom w:val="single" w:sz="4" w:space="0" w:color="E5A9A9" w:themeColor="accent2" w:themeTint="66"/>
        <w:right w:val="single" w:sz="4" w:space="0" w:color="E5A9A9" w:themeColor="accent2" w:themeTint="66"/>
        <w:insideH w:val="single" w:sz="4" w:space="0" w:color="E5A9A9" w:themeColor="accent2" w:themeTint="66"/>
        <w:insideV w:val="single" w:sz="4" w:space="0" w:color="E5A9A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elha1Clara-Destaque31">
    <w:name w:val="Tabela de Grelha 1 Clara - Destaque 3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5E9B6" w:themeColor="accent3" w:themeTint="66"/>
        <w:left w:val="single" w:sz="4" w:space="0" w:color="F5E9B6" w:themeColor="accent3" w:themeTint="66"/>
        <w:bottom w:val="single" w:sz="4" w:space="0" w:color="F5E9B6" w:themeColor="accent3" w:themeTint="66"/>
        <w:right w:val="single" w:sz="4" w:space="0" w:color="F5E9B6" w:themeColor="accent3" w:themeTint="66"/>
        <w:insideH w:val="single" w:sz="4" w:space="0" w:color="F5E9B6" w:themeColor="accent3" w:themeTint="66"/>
        <w:insideV w:val="single" w:sz="4" w:space="0" w:color="F5E9B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elha1Clara-Destaque41">
    <w:name w:val="Tabela de Grelha 1 Clara - Destaque 4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9BD2E8" w:themeColor="accent4" w:themeTint="66"/>
        <w:left w:val="single" w:sz="4" w:space="0" w:color="9BD2E8" w:themeColor="accent4" w:themeTint="66"/>
        <w:bottom w:val="single" w:sz="4" w:space="0" w:color="9BD2E8" w:themeColor="accent4" w:themeTint="66"/>
        <w:right w:val="single" w:sz="4" w:space="0" w:color="9BD2E8" w:themeColor="accent4" w:themeTint="66"/>
        <w:insideH w:val="single" w:sz="4" w:space="0" w:color="9BD2E8" w:themeColor="accent4" w:themeTint="66"/>
        <w:insideV w:val="single" w:sz="4" w:space="0" w:color="9BD2E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elha1Clara-Destaque51">
    <w:name w:val="Tabela de Grelha 1 Clara - Destaque 5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9D0B3" w:themeColor="accent5" w:themeTint="66"/>
        <w:left w:val="single" w:sz="4" w:space="0" w:color="F9D0B3" w:themeColor="accent5" w:themeTint="66"/>
        <w:bottom w:val="single" w:sz="4" w:space="0" w:color="F9D0B3" w:themeColor="accent5" w:themeTint="66"/>
        <w:right w:val="single" w:sz="4" w:space="0" w:color="F9D0B3" w:themeColor="accent5" w:themeTint="66"/>
        <w:insideH w:val="single" w:sz="4" w:space="0" w:color="F9D0B3" w:themeColor="accent5" w:themeTint="66"/>
        <w:insideV w:val="single" w:sz="4" w:space="0" w:color="F9D0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elha1Clara-Destaque61">
    <w:name w:val="Tabela de Grelha 1 Clara - Destaque 6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C4B5CD" w:themeColor="accent6" w:themeTint="66"/>
        <w:left w:val="single" w:sz="4" w:space="0" w:color="C4B5CD" w:themeColor="accent6" w:themeTint="66"/>
        <w:bottom w:val="single" w:sz="4" w:space="0" w:color="C4B5CD" w:themeColor="accent6" w:themeTint="66"/>
        <w:right w:val="single" w:sz="4" w:space="0" w:color="C4B5CD" w:themeColor="accent6" w:themeTint="66"/>
        <w:insideH w:val="single" w:sz="4" w:space="0" w:color="C4B5CD" w:themeColor="accent6" w:themeTint="66"/>
        <w:insideV w:val="single" w:sz="4" w:space="0" w:color="C4B5C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elha21">
    <w:name w:val="Tabela de Grelha 2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elha2-Destaque11">
    <w:name w:val="Tabela de Grelha 2 - Destaque 1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37FBE4" w:themeColor="accent1" w:themeTint="99"/>
        <w:bottom w:val="single" w:sz="2" w:space="0" w:color="37FBE4" w:themeColor="accent1" w:themeTint="99"/>
        <w:insideH w:val="single" w:sz="2" w:space="0" w:color="37FBE4" w:themeColor="accent1" w:themeTint="99"/>
        <w:insideV w:val="single" w:sz="2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7FB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customStyle="1" w:styleId="TabeladeGrelha2-Destaque21">
    <w:name w:val="Tabela de Grelha 2 - Destaque 2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D87E7E" w:themeColor="accent2" w:themeTint="99"/>
        <w:bottom w:val="single" w:sz="2" w:space="0" w:color="D87E7E" w:themeColor="accent2" w:themeTint="99"/>
        <w:insideH w:val="single" w:sz="2" w:space="0" w:color="D87E7E" w:themeColor="accent2" w:themeTint="99"/>
        <w:insideV w:val="single" w:sz="2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7E7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customStyle="1" w:styleId="TabeladeGrelha2-Destaque31">
    <w:name w:val="Tabela de Grelha 2 - Destaque 3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F1DE92" w:themeColor="accent3" w:themeTint="99"/>
        <w:bottom w:val="single" w:sz="2" w:space="0" w:color="F1DE92" w:themeColor="accent3" w:themeTint="99"/>
        <w:insideH w:val="single" w:sz="2" w:space="0" w:color="F1DE92" w:themeColor="accent3" w:themeTint="99"/>
        <w:insideV w:val="single" w:sz="2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DE9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customStyle="1" w:styleId="TabeladeGrelha2-Destaque41">
    <w:name w:val="Tabela de Grelha 2 - Destaque 4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69BCDC" w:themeColor="accent4" w:themeTint="99"/>
        <w:bottom w:val="single" w:sz="2" w:space="0" w:color="69BCDC" w:themeColor="accent4" w:themeTint="99"/>
        <w:insideH w:val="single" w:sz="2" w:space="0" w:color="69BCDC" w:themeColor="accent4" w:themeTint="99"/>
        <w:insideV w:val="single" w:sz="2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BCD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customStyle="1" w:styleId="TabeladeGrelha2-Destaque51">
    <w:name w:val="Tabela de Grelha 2 - Destaque 5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F6B88D" w:themeColor="accent5" w:themeTint="99"/>
        <w:bottom w:val="single" w:sz="2" w:space="0" w:color="F6B88D" w:themeColor="accent5" w:themeTint="99"/>
        <w:insideH w:val="single" w:sz="2" w:space="0" w:color="F6B88D" w:themeColor="accent5" w:themeTint="99"/>
        <w:insideV w:val="single" w:sz="2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B8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customStyle="1" w:styleId="TabeladeGrelha2-Destaque61">
    <w:name w:val="Tabela de Grelha 2 - Destaque 6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A790B4" w:themeColor="accent6" w:themeTint="99"/>
        <w:bottom w:val="single" w:sz="2" w:space="0" w:color="A790B4" w:themeColor="accent6" w:themeTint="99"/>
        <w:insideH w:val="single" w:sz="2" w:space="0" w:color="A790B4" w:themeColor="accent6" w:themeTint="99"/>
        <w:insideV w:val="single" w:sz="2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790B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customStyle="1" w:styleId="TabeladeGrelha31">
    <w:name w:val="Tabela de Grelha 3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eladeGrelha3-Destaque11">
    <w:name w:val="Tabela de Grelha 3 - Destaque 1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customStyle="1" w:styleId="TabeladeGrelha3-Destaque21">
    <w:name w:val="Tabela de Grelha 3 - Destaque 2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customStyle="1" w:styleId="TabeladeGrelha3-Destaque31">
    <w:name w:val="Tabela de Grelha 3 - Destaque 3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customStyle="1" w:styleId="TabeladeGrelha3-Destaque41">
    <w:name w:val="Tabela de Grelha 3 - Destaque 4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customStyle="1" w:styleId="TabeladeGrelha3-Destaque51">
    <w:name w:val="Tabela de Grelha 3 - Destaque 5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customStyle="1" w:styleId="TabeladeGrelha3-Destaque61">
    <w:name w:val="Tabela de Grelha 3 - Destaque 6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table" w:customStyle="1" w:styleId="TabeladeGrelha41">
    <w:name w:val="Tabela de Grelha 4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elha4-Destaque11">
    <w:name w:val="Tabela de Grelha 4 - Destaque 1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customStyle="1" w:styleId="TabeladeGrelha4-Destaque21">
    <w:name w:val="Tabela de Grelha 4 - Destaque 2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customStyle="1" w:styleId="TabeladeGrelha4-Destaque31">
    <w:name w:val="Tabela de Grelha 4 - Destaque 3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customStyle="1" w:styleId="TabeladeGrelha4-Destaque41">
    <w:name w:val="Tabela de Grelha 4 - Destaque 4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customStyle="1" w:styleId="TabeladeGrelha4-Destaque51">
    <w:name w:val="Tabela de Grelha 4 - Destaque 5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customStyle="1" w:styleId="TabeladeGrelha4-Destaque61">
    <w:name w:val="Tabela de Grelha 4 - Destaque 6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customStyle="1" w:styleId="TabeladeGrelha5Escura1">
    <w:name w:val="Tabela de Grelha 5 Escura1"/>
    <w:basedOn w:val="Tabela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eladeGrelha5Escura-Destaque11">
    <w:name w:val="Tabela de Grelha 5 Escura - Destaque 11"/>
    <w:basedOn w:val="Tabela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D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7AFCED" w:themeFill="accent1" w:themeFillTint="66"/>
      </w:tcPr>
    </w:tblStylePr>
  </w:style>
  <w:style w:type="table" w:customStyle="1" w:styleId="TabeladeGrelha5Escura-Destaque21">
    <w:name w:val="Tabela de Grelha 5 Escura - Destaque 21"/>
    <w:basedOn w:val="Tabela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4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E5A9A9" w:themeFill="accent2" w:themeFillTint="66"/>
      </w:tcPr>
    </w:tblStylePr>
  </w:style>
  <w:style w:type="table" w:customStyle="1" w:styleId="TabeladeGrelha5Escura-Destaque31">
    <w:name w:val="Tabela de Grelha 5 Escura - Destaque 31"/>
    <w:basedOn w:val="Tabela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4D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5E9B6" w:themeFill="accent3" w:themeFillTint="66"/>
      </w:tcPr>
    </w:tblStylePr>
  </w:style>
  <w:style w:type="table" w:customStyle="1" w:styleId="TabeladeGrelha5Escura-Destaque41">
    <w:name w:val="Tabela de Grelha 5 Escura - Destaque 41"/>
    <w:basedOn w:val="Tabela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E8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9BD2E8" w:themeFill="accent4" w:themeFillTint="66"/>
      </w:tcPr>
    </w:tblStylePr>
  </w:style>
  <w:style w:type="table" w:customStyle="1" w:styleId="TabeladeGrelha5Escura-Destaque51">
    <w:name w:val="Tabela de Grelha 5 Escura - Destaque 51"/>
    <w:basedOn w:val="Tabela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9D0B3" w:themeFill="accent5" w:themeFillTint="66"/>
      </w:tcPr>
    </w:tblStylePr>
  </w:style>
  <w:style w:type="table" w:customStyle="1" w:styleId="TabeladeGrelha5Escura-Destaque61">
    <w:name w:val="Tabela de Grelha 5 Escura - Destaque 61"/>
    <w:basedOn w:val="Tabela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DAE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C4B5CD" w:themeFill="accent6" w:themeFillTint="66"/>
      </w:tcPr>
    </w:tblStylePr>
  </w:style>
  <w:style w:type="table" w:customStyle="1" w:styleId="TabeladeGrelha6Colorida1">
    <w:name w:val="Tabela de Grelha 6 Colorida1"/>
    <w:basedOn w:val="Tabelanormal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elha6Colorida-Destaque11">
    <w:name w:val="Tabela de Grelha 6 Colorida - Destaque 11"/>
    <w:basedOn w:val="Tabelanormal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customStyle="1" w:styleId="TabeladeGrelha6Colorida-Destaque21">
    <w:name w:val="Tabela de Grelha 6 Colorida - Destaque 21"/>
    <w:basedOn w:val="Tabelanormal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customStyle="1" w:styleId="TabeladeGrelha6Colorida-Destaque31">
    <w:name w:val="Tabela de Grelha 6 Colorida - Destaque 31"/>
    <w:basedOn w:val="Tabelanormal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customStyle="1" w:styleId="TabeladeGrelha6Colorida-Destaque41">
    <w:name w:val="Tabela de Grelha 6 Colorida - Destaque 41"/>
    <w:basedOn w:val="Tabelanormal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customStyle="1" w:styleId="TabeladeGrelha6Colorida-Destaque51">
    <w:name w:val="Tabela de Grelha 6 Colorida - Destaque 51"/>
    <w:basedOn w:val="Tabelanormal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customStyle="1" w:styleId="TabeladeGrelha6Colorida-Destaque61">
    <w:name w:val="Tabela de Grelha 6 Colorida - Destaque 61"/>
    <w:basedOn w:val="Tabelanormal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customStyle="1" w:styleId="TabeladeGrelha7Colorida1">
    <w:name w:val="Tabela de Grelha 7 Colorida1"/>
    <w:basedOn w:val="Tabelanormal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eladeGrelha7Colorida-Destaque11">
    <w:name w:val="Tabela de Grelha 7 Colorida - Destaque 11"/>
    <w:basedOn w:val="Tabelanormal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customStyle="1" w:styleId="TabeladeGrelha7Colorida-Destaque21">
    <w:name w:val="Tabela de Grelha 7 Colorida - Destaque 21"/>
    <w:basedOn w:val="Tabelanormal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customStyle="1" w:styleId="TabeladeGrelha7Colorida-Destaque31">
    <w:name w:val="Tabela de Grelha 7 Colorida - Destaque 31"/>
    <w:basedOn w:val="Tabelanormal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customStyle="1" w:styleId="TabeladeGrelha7Colorida-Destaque41">
    <w:name w:val="Tabela de Grelha 7 Colorida - Destaque 41"/>
    <w:basedOn w:val="Tabelanormal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customStyle="1" w:styleId="TabeladeGrelha7Colorida-Destaque51">
    <w:name w:val="Tabela de Grelha 7 Colorida - Destaque 51"/>
    <w:basedOn w:val="Tabelanormal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customStyle="1" w:styleId="TabeladeGrelha7Colorida-Destaque61">
    <w:name w:val="Tabela de Grelha 7 Colorida - Destaque 61"/>
    <w:basedOn w:val="Tabelanormal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paragraph" w:styleId="Cabealho">
    <w:name w:val="header"/>
    <w:basedOn w:val="Normal"/>
    <w:link w:val="CabealhoCarter"/>
    <w:uiPriority w:val="99"/>
    <w:rsid w:val="007014C5"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14C5"/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16D26"/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915C8"/>
    <w:rPr>
      <w:rFonts w:asciiTheme="majorHAnsi" w:eastAsiaTheme="majorEastAsia" w:hAnsiTheme="majorHAnsi" w:cstheme="majorBidi"/>
      <w:color w:val="027E6F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915C8"/>
    <w:rPr>
      <w:rFonts w:asciiTheme="majorHAnsi" w:eastAsiaTheme="majorEastAsia" w:hAnsiTheme="majorHAnsi" w:cstheme="majorBidi"/>
      <w:color w:val="01534A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915C8"/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915C8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915C8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Tipodeletrapredefinidodopargrafo"/>
    <w:uiPriority w:val="99"/>
    <w:semiHidden/>
    <w:unhideWhenUsed/>
    <w:rsid w:val="009915C8"/>
  </w:style>
  <w:style w:type="paragraph" w:styleId="EndereoHTML">
    <w:name w:val="HTML Address"/>
    <w:basedOn w:val="Normal"/>
    <w:link w:val="EndereoHTMLCarter"/>
    <w:uiPriority w:val="99"/>
    <w:semiHidden/>
    <w:unhideWhenUsed/>
    <w:rsid w:val="009915C8"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9915C8"/>
    <w:rPr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9915C8"/>
    <w:rPr>
      <w:i/>
      <w:iCs/>
    </w:rPr>
  </w:style>
  <w:style w:type="character" w:styleId="CdigoHTML">
    <w:name w:val="HTML Code"/>
    <w:basedOn w:val="Tipodeletrapredefinidodopargrafo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DefinioHTML">
    <w:name w:val="HTML Definition"/>
    <w:basedOn w:val="Tipodeletrapredefinidodopargrafo"/>
    <w:uiPriority w:val="99"/>
    <w:semiHidden/>
    <w:unhideWhenUsed/>
    <w:rsid w:val="009915C8"/>
    <w:rPr>
      <w:i/>
      <w:iCs/>
    </w:rPr>
  </w:style>
  <w:style w:type="character" w:styleId="TecladoHTML">
    <w:name w:val="HTML Keyboard"/>
    <w:basedOn w:val="Tipodeletrapredefinidodopargrafo"/>
    <w:uiPriority w:val="99"/>
    <w:semiHidden/>
    <w:unhideWhenUsed/>
    <w:rsid w:val="009915C8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9915C8"/>
    <w:rPr>
      <w:rFonts w:ascii="Consolas" w:hAnsi="Consolas"/>
      <w:szCs w:val="20"/>
    </w:rPr>
  </w:style>
  <w:style w:type="character" w:styleId="ExemplodeHTML">
    <w:name w:val="HTML Sample"/>
    <w:basedOn w:val="Tipodeletrapredefinidodopargrafo"/>
    <w:uiPriority w:val="99"/>
    <w:semiHidden/>
    <w:unhideWhenUsed/>
    <w:rsid w:val="009915C8"/>
    <w:rPr>
      <w:rFonts w:ascii="Consolas" w:hAnsi="Consolas"/>
      <w:sz w:val="24"/>
      <w:szCs w:val="24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9915C8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9915C8"/>
    <w:rPr>
      <w:color w:val="4D4436" w:themeColor="hyperlink"/>
      <w:u w:val="single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980" w:hanging="22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9915C8"/>
    <w:rPr>
      <w:rFonts w:asciiTheme="majorHAnsi" w:eastAsiaTheme="majorEastAsia" w:hAnsiTheme="majorHAnsi" w:cstheme="majorBidi"/>
      <w:b/>
      <w:bCs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B16D26"/>
    <w:rPr>
      <w:i/>
      <w:iCs/>
      <w:color w:val="027E6F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9915C8"/>
    <w:pPr>
      <w:pBdr>
        <w:top w:val="single" w:sz="4" w:space="10" w:color="03A996" w:themeColor="accent1"/>
        <w:bottom w:val="single" w:sz="4" w:space="10" w:color="03A996" w:themeColor="accent1"/>
      </w:pBdr>
      <w:spacing w:before="360" w:after="360"/>
      <w:ind w:left="864" w:right="864"/>
      <w:jc w:val="center"/>
    </w:pPr>
    <w:rPr>
      <w:i/>
      <w:iCs/>
      <w:color w:val="03A996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9915C8"/>
    <w:rPr>
      <w:i/>
      <w:iCs/>
      <w:color w:val="03A996" w:themeColor="accent1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9915C8"/>
    <w:rPr>
      <w:b/>
      <w:bCs/>
      <w:smallCaps/>
      <w:color w:val="03A996" w:themeColor="accent1"/>
      <w:spacing w:val="5"/>
    </w:rPr>
  </w:style>
  <w:style w:type="table" w:styleId="GrelhaClara">
    <w:name w:val="Light Grid"/>
    <w:basedOn w:val="Tabela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1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  <w:shd w:val="clear" w:color="auto" w:fill="ACFDF4" w:themeFill="accent1" w:themeFillTint="3F"/>
      </w:tcPr>
    </w:tblStylePr>
    <w:tblStylePr w:type="band2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1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  <w:shd w:val="clear" w:color="auto" w:fill="EFC9C9" w:themeFill="accent2" w:themeFillTint="3F"/>
      </w:tcPr>
    </w:tblStylePr>
    <w:tblStylePr w:type="band2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1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  <w:shd w:val="clear" w:color="auto" w:fill="F9F1D2" w:themeFill="accent3" w:themeFillTint="3F"/>
      </w:tcPr>
    </w:tblStylePr>
    <w:tblStylePr w:type="band2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1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  <w:shd w:val="clear" w:color="auto" w:fill="C1E3F1" w:themeFill="accent4" w:themeFillTint="3F"/>
      </w:tcPr>
    </w:tblStylePr>
    <w:tblStylePr w:type="band2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1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  <w:shd w:val="clear" w:color="auto" w:fill="FBE1D0" w:themeFill="accent5" w:themeFillTint="3F"/>
      </w:tcPr>
    </w:tblStylePr>
    <w:tblStylePr w:type="band2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1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  <w:shd w:val="clear" w:color="auto" w:fill="DAD1E0" w:themeFill="accent6" w:themeFillTint="3F"/>
      </w:tcPr>
    </w:tblStylePr>
    <w:tblStylePr w:type="band2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9915C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8" w:space="0" w:color="03A996" w:themeColor="accent1"/>
        <w:bottom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8" w:space="0" w:color="B33536" w:themeColor="accent2"/>
        <w:bottom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8" w:space="0" w:color="E8C94B" w:themeColor="accent3"/>
        <w:bottom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8" w:space="0" w:color="2682A6" w:themeColor="accent4"/>
        <w:bottom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8" w:space="0" w:color="F08A42" w:themeColor="accent5"/>
        <w:bottom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8" w:space="0" w:color="6A5178" w:themeColor="accent6"/>
        <w:bottom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</w:style>
  <w:style w:type="character" w:styleId="Nmerodelinha">
    <w:name w:val="line number"/>
    <w:basedOn w:val="Tipodeletrapredefinidodopargrafo"/>
    <w:uiPriority w:val="99"/>
    <w:semiHidden/>
    <w:unhideWhenUsed/>
    <w:rsid w:val="009915C8"/>
  </w:style>
  <w:style w:type="paragraph" w:styleId="Lista">
    <w:name w:val="List"/>
    <w:basedOn w:val="Normal"/>
    <w:uiPriority w:val="99"/>
    <w:semiHidden/>
    <w:unhideWhenUsed/>
    <w:rsid w:val="009915C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915C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915C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915C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915C8"/>
    <w:pPr>
      <w:ind w:left="1800" w:hanging="360"/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9915C8"/>
    <w:pPr>
      <w:numPr>
        <w:numId w:val="6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9915C8"/>
    <w:pPr>
      <w:numPr>
        <w:numId w:val="7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9915C8"/>
    <w:pPr>
      <w:numPr>
        <w:numId w:val="8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9915C8"/>
    <w:pPr>
      <w:numPr>
        <w:numId w:val="9"/>
      </w:numPr>
      <w:contextualSpacing/>
    </w:pPr>
  </w:style>
  <w:style w:type="paragraph" w:styleId="Listadecont">
    <w:name w:val="List Continue"/>
    <w:basedOn w:val="Normal"/>
    <w:uiPriority w:val="99"/>
    <w:semiHidden/>
    <w:unhideWhenUsed/>
    <w:rsid w:val="009915C8"/>
    <w:pPr>
      <w:spacing w:after="120"/>
      <w:ind w:left="360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9915C8"/>
    <w:pPr>
      <w:spacing w:after="120"/>
      <w:ind w:left="720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9915C8"/>
    <w:pPr>
      <w:spacing w:after="120"/>
      <w:ind w:left="1080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9915C8"/>
    <w:pPr>
      <w:spacing w:after="120"/>
      <w:ind w:left="1440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9915C8"/>
    <w:pPr>
      <w:spacing w:after="120"/>
      <w:ind w:left="1800"/>
      <w:contextualSpacing/>
    </w:pPr>
  </w:style>
  <w:style w:type="paragraph" w:styleId="Listanumerada">
    <w:name w:val="List Number"/>
    <w:basedOn w:val="Normal"/>
    <w:uiPriority w:val="99"/>
    <w:semiHidden/>
    <w:unhideWhenUsed/>
    <w:rsid w:val="009915C8"/>
    <w:pPr>
      <w:numPr>
        <w:numId w:val="10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9915C8"/>
    <w:pPr>
      <w:numPr>
        <w:numId w:val="11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9915C8"/>
    <w:pPr>
      <w:numPr>
        <w:numId w:val="12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9915C8"/>
    <w:pPr>
      <w:numPr>
        <w:numId w:val="13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9915C8"/>
    <w:pPr>
      <w:numPr>
        <w:numId w:val="14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9915C8"/>
    <w:pPr>
      <w:ind w:left="720"/>
      <w:contextualSpacing/>
    </w:pPr>
  </w:style>
  <w:style w:type="table" w:customStyle="1" w:styleId="TabeladeLista1Clara1">
    <w:name w:val="Tabela de Lista 1 Clara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1Clara-Destaque11">
    <w:name w:val="Tabela de Lista 1 Clara - Destaque 1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customStyle="1" w:styleId="TabeladeLista1Clara-Destaque21">
    <w:name w:val="Tabela de Lista 1 Clara - Destaque 2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customStyle="1" w:styleId="TabeladeLista1Clara-Destaque31">
    <w:name w:val="Tabela de Lista 1 Clara - Destaque 3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customStyle="1" w:styleId="TabeladeLista1Clara-Destaque41">
    <w:name w:val="Tabela de Lista 1 Clara - Destaque 4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customStyle="1" w:styleId="TabeladeLista1Clara-Destaque51">
    <w:name w:val="Tabela de Lista 1 Clara - Destaque 5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customStyle="1" w:styleId="TabeladeLista1Clara-Destaque61">
    <w:name w:val="Tabela de Lista 1 Clara - Destaque 61"/>
    <w:basedOn w:val="Tabela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customStyle="1" w:styleId="TabeladeLista21">
    <w:name w:val="Tabela de Lista 2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2-Destaque11">
    <w:name w:val="Tabela de Lista 2 - Destaque 1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bottom w:val="single" w:sz="4" w:space="0" w:color="37FBE4" w:themeColor="accent1" w:themeTint="99"/>
        <w:insideH w:val="single" w:sz="4" w:space="0" w:color="37FB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customStyle="1" w:styleId="TabeladeLista2-Destaque21">
    <w:name w:val="Tabela de Lista 2 - Destaque 2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bottom w:val="single" w:sz="4" w:space="0" w:color="D87E7E" w:themeColor="accent2" w:themeTint="99"/>
        <w:insideH w:val="single" w:sz="4" w:space="0" w:color="D87E7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customStyle="1" w:styleId="TabeladeLista2-Destaque31">
    <w:name w:val="Tabela de Lista 2 - Destaque 3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bottom w:val="single" w:sz="4" w:space="0" w:color="F1DE92" w:themeColor="accent3" w:themeTint="99"/>
        <w:insideH w:val="single" w:sz="4" w:space="0" w:color="F1DE9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customStyle="1" w:styleId="TabeladeLista2-Destaque41">
    <w:name w:val="Tabela de Lista 2 - Destaque 4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bottom w:val="single" w:sz="4" w:space="0" w:color="69BCDC" w:themeColor="accent4" w:themeTint="99"/>
        <w:insideH w:val="single" w:sz="4" w:space="0" w:color="69BCDC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customStyle="1" w:styleId="TabeladeLista2-Destaque51">
    <w:name w:val="Tabela de Lista 2 - Destaque 5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bottom w:val="single" w:sz="4" w:space="0" w:color="F6B88D" w:themeColor="accent5" w:themeTint="99"/>
        <w:insideH w:val="single" w:sz="4" w:space="0" w:color="F6B8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customStyle="1" w:styleId="TabeladeLista2-Destaque61">
    <w:name w:val="Tabela de Lista 2 - Destaque 61"/>
    <w:basedOn w:val="Tabela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bottom w:val="single" w:sz="4" w:space="0" w:color="A790B4" w:themeColor="accent6" w:themeTint="99"/>
        <w:insideH w:val="single" w:sz="4" w:space="0" w:color="A790B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customStyle="1" w:styleId="TabeladeLista31">
    <w:name w:val="Tabela de Lista 3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adeLista3-Destaque11">
    <w:name w:val="Tabela de Lista 3 - Destaque 1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03A996" w:themeColor="accent1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3A996" w:themeColor="accent1"/>
          <w:right w:val="single" w:sz="4" w:space="0" w:color="03A996" w:themeColor="accent1"/>
        </w:tcBorders>
      </w:tcPr>
    </w:tblStylePr>
    <w:tblStylePr w:type="band1Horz">
      <w:tblPr/>
      <w:tcPr>
        <w:tcBorders>
          <w:top w:val="single" w:sz="4" w:space="0" w:color="03A996" w:themeColor="accent1"/>
          <w:bottom w:val="single" w:sz="4" w:space="0" w:color="03A99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3A996" w:themeColor="accent1"/>
          <w:left w:val="nil"/>
        </w:tcBorders>
      </w:tcPr>
    </w:tblStylePr>
    <w:tblStylePr w:type="swCell">
      <w:tblPr/>
      <w:tcPr>
        <w:tcBorders>
          <w:top w:val="double" w:sz="4" w:space="0" w:color="03A996" w:themeColor="accent1"/>
          <w:right w:val="nil"/>
        </w:tcBorders>
      </w:tcPr>
    </w:tblStylePr>
  </w:style>
  <w:style w:type="table" w:customStyle="1" w:styleId="TabeladeLista3-Destaque21">
    <w:name w:val="Tabela de Lista 3 - Destaque 2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33536" w:themeColor="accent2"/>
          <w:right w:val="single" w:sz="4" w:space="0" w:color="B33536" w:themeColor="accent2"/>
        </w:tcBorders>
      </w:tcPr>
    </w:tblStylePr>
    <w:tblStylePr w:type="band1Horz">
      <w:tblPr/>
      <w:tcPr>
        <w:tcBorders>
          <w:top w:val="single" w:sz="4" w:space="0" w:color="B33536" w:themeColor="accent2"/>
          <w:bottom w:val="single" w:sz="4" w:space="0" w:color="B335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33536" w:themeColor="accent2"/>
          <w:left w:val="nil"/>
        </w:tcBorders>
      </w:tcPr>
    </w:tblStylePr>
    <w:tblStylePr w:type="swCell">
      <w:tblPr/>
      <w:tcPr>
        <w:tcBorders>
          <w:top w:val="double" w:sz="4" w:space="0" w:color="B33536" w:themeColor="accent2"/>
          <w:right w:val="nil"/>
        </w:tcBorders>
      </w:tcPr>
    </w:tblStylePr>
  </w:style>
  <w:style w:type="table" w:customStyle="1" w:styleId="TabeladeLista3-Destaque31">
    <w:name w:val="Tabela de Lista 3 - Destaque 3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E8C94B" w:themeColor="accent3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C94B" w:themeColor="accent3"/>
          <w:right w:val="single" w:sz="4" w:space="0" w:color="E8C94B" w:themeColor="accent3"/>
        </w:tcBorders>
      </w:tcPr>
    </w:tblStylePr>
    <w:tblStylePr w:type="band1Horz">
      <w:tblPr/>
      <w:tcPr>
        <w:tcBorders>
          <w:top w:val="single" w:sz="4" w:space="0" w:color="E8C94B" w:themeColor="accent3"/>
          <w:bottom w:val="single" w:sz="4" w:space="0" w:color="E8C94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C94B" w:themeColor="accent3"/>
          <w:left w:val="nil"/>
        </w:tcBorders>
      </w:tcPr>
    </w:tblStylePr>
    <w:tblStylePr w:type="swCell">
      <w:tblPr/>
      <w:tcPr>
        <w:tcBorders>
          <w:top w:val="double" w:sz="4" w:space="0" w:color="E8C94B" w:themeColor="accent3"/>
          <w:right w:val="nil"/>
        </w:tcBorders>
      </w:tcPr>
    </w:tblStylePr>
  </w:style>
  <w:style w:type="table" w:customStyle="1" w:styleId="TabeladeLista3-Destaque41">
    <w:name w:val="Tabela de Lista 3 - Destaque 4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2682A6" w:themeColor="accent4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2A6" w:themeColor="accent4"/>
          <w:right w:val="single" w:sz="4" w:space="0" w:color="2682A6" w:themeColor="accent4"/>
        </w:tcBorders>
      </w:tcPr>
    </w:tblStylePr>
    <w:tblStylePr w:type="band1Horz">
      <w:tblPr/>
      <w:tcPr>
        <w:tcBorders>
          <w:top w:val="single" w:sz="4" w:space="0" w:color="2682A6" w:themeColor="accent4"/>
          <w:bottom w:val="single" w:sz="4" w:space="0" w:color="2682A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2A6" w:themeColor="accent4"/>
          <w:left w:val="nil"/>
        </w:tcBorders>
      </w:tcPr>
    </w:tblStylePr>
    <w:tblStylePr w:type="swCell">
      <w:tblPr/>
      <w:tcPr>
        <w:tcBorders>
          <w:top w:val="double" w:sz="4" w:space="0" w:color="2682A6" w:themeColor="accent4"/>
          <w:right w:val="nil"/>
        </w:tcBorders>
      </w:tcPr>
    </w:tblStylePr>
  </w:style>
  <w:style w:type="table" w:customStyle="1" w:styleId="TabeladeLista3-Destaque51">
    <w:name w:val="Tabela de Lista 3 - Destaque 5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08A42" w:themeColor="accent5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8A42" w:themeColor="accent5"/>
          <w:right w:val="single" w:sz="4" w:space="0" w:color="F08A42" w:themeColor="accent5"/>
        </w:tcBorders>
      </w:tcPr>
    </w:tblStylePr>
    <w:tblStylePr w:type="band1Horz">
      <w:tblPr/>
      <w:tcPr>
        <w:tcBorders>
          <w:top w:val="single" w:sz="4" w:space="0" w:color="F08A42" w:themeColor="accent5"/>
          <w:bottom w:val="single" w:sz="4" w:space="0" w:color="F08A4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8A42" w:themeColor="accent5"/>
          <w:left w:val="nil"/>
        </w:tcBorders>
      </w:tcPr>
    </w:tblStylePr>
    <w:tblStylePr w:type="swCell">
      <w:tblPr/>
      <w:tcPr>
        <w:tcBorders>
          <w:top w:val="double" w:sz="4" w:space="0" w:color="F08A42" w:themeColor="accent5"/>
          <w:right w:val="nil"/>
        </w:tcBorders>
      </w:tcPr>
    </w:tblStylePr>
  </w:style>
  <w:style w:type="table" w:customStyle="1" w:styleId="TabeladeLista3-Destaque61">
    <w:name w:val="Tabela de Lista 3 - Destaque 61"/>
    <w:basedOn w:val="Tabela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A5178" w:themeColor="accent6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A5178" w:themeColor="accent6"/>
          <w:right w:val="single" w:sz="4" w:space="0" w:color="6A5178" w:themeColor="accent6"/>
        </w:tcBorders>
      </w:tcPr>
    </w:tblStylePr>
    <w:tblStylePr w:type="band1Horz">
      <w:tblPr/>
      <w:tcPr>
        <w:tcBorders>
          <w:top w:val="single" w:sz="4" w:space="0" w:color="6A5178" w:themeColor="accent6"/>
          <w:bottom w:val="single" w:sz="4" w:space="0" w:color="6A517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A5178" w:themeColor="accent6"/>
          <w:left w:val="nil"/>
        </w:tcBorders>
      </w:tcPr>
    </w:tblStylePr>
    <w:tblStylePr w:type="swCell">
      <w:tblPr/>
      <w:tcPr>
        <w:tcBorders>
          <w:top w:val="double" w:sz="4" w:space="0" w:color="6A5178" w:themeColor="accent6"/>
          <w:right w:val="nil"/>
        </w:tcBorders>
      </w:tcPr>
    </w:tblStylePr>
  </w:style>
  <w:style w:type="table" w:customStyle="1" w:styleId="TabeladeLista41">
    <w:name w:val="Tabela de Lista 4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4-Destaque11">
    <w:name w:val="Tabela de Lista 4 - Destaque 1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customStyle="1" w:styleId="TabeladeLista4-Destaque21">
    <w:name w:val="Tabela de Lista 4 - Destaque 2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customStyle="1" w:styleId="TabeladeLista4-Destaque31">
    <w:name w:val="Tabela de Lista 4 - Destaque 3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customStyle="1" w:styleId="TabeladeLista4-Destaque41">
    <w:name w:val="Tabela de Lista 4 - Destaque 4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customStyle="1" w:styleId="TabeladeLista4-Destaque51">
    <w:name w:val="Tabela de Lista 4 - Destaque 5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customStyle="1" w:styleId="TabeladeLista4-Destaque61">
    <w:name w:val="Tabela de Lista 4 - Destaque 61"/>
    <w:basedOn w:val="Tabela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customStyle="1" w:styleId="TabeladeLista5Escura1">
    <w:name w:val="Tabela de Lista 5 Escura1"/>
    <w:basedOn w:val="Tabela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eladeLista5Escura-Destaque11">
    <w:name w:val="Tabela de Lista 5 Escura - Destaque 11"/>
    <w:basedOn w:val="Tabela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3A996" w:themeColor="accent1"/>
        <w:left w:val="single" w:sz="24" w:space="0" w:color="03A996" w:themeColor="accent1"/>
        <w:bottom w:val="single" w:sz="24" w:space="0" w:color="03A996" w:themeColor="accent1"/>
        <w:right w:val="single" w:sz="24" w:space="0" w:color="03A996" w:themeColor="accent1"/>
      </w:tblBorders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eladeLista5Escura-Destaque21">
    <w:name w:val="Tabela de Lista 5 Escura - Destaque 21"/>
    <w:basedOn w:val="Tabela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33536" w:themeColor="accent2"/>
        <w:left w:val="single" w:sz="24" w:space="0" w:color="B33536" w:themeColor="accent2"/>
        <w:bottom w:val="single" w:sz="24" w:space="0" w:color="B33536" w:themeColor="accent2"/>
        <w:right w:val="single" w:sz="24" w:space="0" w:color="B33536" w:themeColor="accent2"/>
      </w:tblBorders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eladeLista5Escura-Destaque31">
    <w:name w:val="Tabela de Lista 5 Escura - Destaque 31"/>
    <w:basedOn w:val="Tabela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C94B" w:themeColor="accent3"/>
        <w:left w:val="single" w:sz="24" w:space="0" w:color="E8C94B" w:themeColor="accent3"/>
        <w:bottom w:val="single" w:sz="24" w:space="0" w:color="E8C94B" w:themeColor="accent3"/>
        <w:right w:val="single" w:sz="24" w:space="0" w:color="E8C94B" w:themeColor="accent3"/>
      </w:tblBorders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eladeLista5Escura-Destaque41">
    <w:name w:val="Tabela de Lista 5 Escura - Destaque 41"/>
    <w:basedOn w:val="Tabela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2A6" w:themeColor="accent4"/>
        <w:left w:val="single" w:sz="24" w:space="0" w:color="2682A6" w:themeColor="accent4"/>
        <w:bottom w:val="single" w:sz="24" w:space="0" w:color="2682A6" w:themeColor="accent4"/>
        <w:right w:val="single" w:sz="24" w:space="0" w:color="2682A6" w:themeColor="accent4"/>
      </w:tblBorders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eladeLista5Escura-Destaque51">
    <w:name w:val="Tabela de Lista 5 Escura - Destaque 51"/>
    <w:basedOn w:val="Tabela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8A42" w:themeColor="accent5"/>
        <w:left w:val="single" w:sz="24" w:space="0" w:color="F08A42" w:themeColor="accent5"/>
        <w:bottom w:val="single" w:sz="24" w:space="0" w:color="F08A42" w:themeColor="accent5"/>
        <w:right w:val="single" w:sz="24" w:space="0" w:color="F08A42" w:themeColor="accent5"/>
      </w:tblBorders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eladeLista5Escura-Destaque61">
    <w:name w:val="Tabela de Lista 5 Escura - Destaque 61"/>
    <w:basedOn w:val="Tabela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A5178" w:themeColor="accent6"/>
        <w:left w:val="single" w:sz="24" w:space="0" w:color="6A5178" w:themeColor="accent6"/>
        <w:bottom w:val="single" w:sz="24" w:space="0" w:color="6A5178" w:themeColor="accent6"/>
        <w:right w:val="single" w:sz="24" w:space="0" w:color="6A5178" w:themeColor="accent6"/>
      </w:tblBorders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eladeLista6Colorida1">
    <w:name w:val="Tabela de Lista 6 Colorida1"/>
    <w:basedOn w:val="Tabelanormal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6Colorida-Destaque11">
    <w:name w:val="Tabela de Lista 6 Colorida - Destaque 11"/>
    <w:basedOn w:val="Tabelanormal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03A996" w:themeColor="accent1"/>
        <w:bottom w:val="single" w:sz="4" w:space="0" w:color="03A99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3A99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customStyle="1" w:styleId="TabeladeLista6Colorida-Destaque21">
    <w:name w:val="Tabela de Lista 6 Colorida - Destaque 21"/>
    <w:basedOn w:val="Tabelanormal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B33536" w:themeColor="accent2"/>
        <w:bottom w:val="single" w:sz="4" w:space="0" w:color="B335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335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customStyle="1" w:styleId="TabeladeLista6Colorida-Destaque31">
    <w:name w:val="Tabela de Lista 6 Colorida - Destaque 31"/>
    <w:basedOn w:val="Tabelanormal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E8C94B" w:themeColor="accent3"/>
        <w:bottom w:val="single" w:sz="4" w:space="0" w:color="E8C94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C94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customStyle="1" w:styleId="TabeladeLista6Colorida-Destaque41">
    <w:name w:val="Tabela de Lista 6 Colorida - Destaque 41"/>
    <w:basedOn w:val="Tabelanormal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2682A6" w:themeColor="accent4"/>
        <w:bottom w:val="single" w:sz="4" w:space="0" w:color="2682A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682A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customStyle="1" w:styleId="TabeladeLista6Colorida-Destaque51">
    <w:name w:val="Tabela de Lista 6 Colorida - Destaque 51"/>
    <w:basedOn w:val="Tabelanormal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08A42" w:themeColor="accent5"/>
        <w:bottom w:val="single" w:sz="4" w:space="0" w:color="F08A4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08A4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customStyle="1" w:styleId="TabeladeLista6Colorida-Destaque61">
    <w:name w:val="Tabela de Lista 6 Colorida - Destaque 61"/>
    <w:basedOn w:val="Tabelanormal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6A5178" w:themeColor="accent6"/>
        <w:bottom w:val="single" w:sz="4" w:space="0" w:color="6A517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A517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customStyle="1" w:styleId="TabeladeLista7Colorida1">
    <w:name w:val="Tabela de Lista 7 Colorida1"/>
    <w:basedOn w:val="Tabelanormal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7Colorida-Destaque11">
    <w:name w:val="Tabela de Lista 7 Colorida - Destaque 11"/>
    <w:basedOn w:val="Tabelanormal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3A99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3A99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3A99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3A99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7Colorida-Destaque21">
    <w:name w:val="Tabela de Lista 7 Colorida - Destaque 21"/>
    <w:basedOn w:val="Tabelanormal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335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335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335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335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7Colorida-Destaque31">
    <w:name w:val="Tabela de Lista 7 Colorida - Destaque 31"/>
    <w:basedOn w:val="Tabelanormal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C94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C94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C94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C94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7Colorida-Destaque41">
    <w:name w:val="Tabela de Lista 7 Colorida - Destaque 41"/>
    <w:basedOn w:val="Tabelanormal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2A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2A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2A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2A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7Colorida-Destaque51">
    <w:name w:val="Tabela de Lista 7 Colorida - Destaque 51"/>
    <w:basedOn w:val="Tabelanormal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8A4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8A4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8A4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8A4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7Colorida-Destaque61">
    <w:name w:val="Tabela de Lista 7 Colorida - Destaque 61"/>
    <w:basedOn w:val="Tabelanormal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A517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A517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A517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A517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arter"/>
    <w:uiPriority w:val="99"/>
    <w:semiHidden/>
    <w:unhideWhenUsed/>
    <w:rsid w:val="009915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9915C8"/>
    <w:rPr>
      <w:rFonts w:ascii="Consolas" w:hAnsi="Consolas"/>
      <w:szCs w:val="20"/>
    </w:rPr>
  </w:style>
  <w:style w:type="table" w:styleId="GrelhaMdia1">
    <w:name w:val="Medium Grid 1"/>
    <w:basedOn w:val="Tabela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  <w:insideV w:val="single" w:sz="8" w:space="0" w:color="06FADD" w:themeColor="accent1" w:themeTint="BF"/>
      </w:tblBorders>
    </w:tblPr>
    <w:tcPr>
      <w:shd w:val="clear" w:color="auto" w:fill="ACFD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FA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  <w:insideV w:val="single" w:sz="8" w:space="0" w:color="CF5E5F" w:themeColor="accent2" w:themeTint="BF"/>
      </w:tblBorders>
    </w:tblPr>
    <w:tcPr>
      <w:shd w:val="clear" w:color="auto" w:fill="EFC9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5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  <w:insideV w:val="single" w:sz="8" w:space="0" w:color="EDD677" w:themeColor="accent3" w:themeTint="BF"/>
      </w:tblBorders>
    </w:tblPr>
    <w:tcPr>
      <w:shd w:val="clear" w:color="auto" w:fill="F9F1D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D67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  <w:insideV w:val="single" w:sz="8" w:space="0" w:color="44ABD4" w:themeColor="accent4" w:themeTint="BF"/>
      </w:tblBorders>
    </w:tblPr>
    <w:tcPr>
      <w:shd w:val="clear" w:color="auto" w:fill="C1E3F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ABD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  <w:insideV w:val="single" w:sz="8" w:space="0" w:color="F3A671" w:themeColor="accent5" w:themeTint="BF"/>
      </w:tblBorders>
    </w:tblPr>
    <w:tcPr>
      <w:shd w:val="clear" w:color="auto" w:fill="FBE1D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67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  <w:insideV w:val="single" w:sz="8" w:space="0" w:color="9174A1" w:themeColor="accent6" w:themeTint="BF"/>
      </w:tblBorders>
    </w:tblPr>
    <w:tcPr>
      <w:shd w:val="clear" w:color="auto" w:fill="DAD1E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174A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</w:tblPr>
    <w:tcPr>
      <w:shd w:val="clear" w:color="auto" w:fill="ACFD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E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DF6" w:themeFill="accent1" w:themeFillTint="33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tcBorders>
          <w:insideH w:val="single" w:sz="6" w:space="0" w:color="03A996" w:themeColor="accent1"/>
          <w:insideV w:val="single" w:sz="6" w:space="0" w:color="03A996" w:themeColor="accent1"/>
        </w:tcBorders>
        <w:shd w:val="clear" w:color="auto" w:fill="59F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</w:tblPr>
    <w:tcPr>
      <w:shd w:val="clear" w:color="auto" w:fill="EFC9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4D4" w:themeFill="accent2" w:themeFillTint="33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tcBorders>
          <w:insideH w:val="single" w:sz="6" w:space="0" w:color="B33536" w:themeColor="accent2"/>
          <w:insideV w:val="single" w:sz="6" w:space="0" w:color="B33536" w:themeColor="accent2"/>
        </w:tcBorders>
        <w:shd w:val="clear" w:color="auto" w:fill="DF949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</w:tblPr>
    <w:tcPr>
      <w:shd w:val="clear" w:color="auto" w:fill="F9F1D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9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4DA" w:themeFill="accent3" w:themeFillTint="33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tcBorders>
          <w:insideH w:val="single" w:sz="6" w:space="0" w:color="E8C94B" w:themeColor="accent3"/>
          <w:insideV w:val="single" w:sz="6" w:space="0" w:color="E8C94B" w:themeColor="accent3"/>
        </w:tcBorders>
        <w:shd w:val="clear" w:color="auto" w:fill="F3E3A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</w:tblPr>
    <w:tcPr>
      <w:shd w:val="clear" w:color="auto" w:fill="C1E3F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6F4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E8F3" w:themeFill="accent4" w:themeFillTint="33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tcBorders>
          <w:insideH w:val="single" w:sz="6" w:space="0" w:color="2682A6" w:themeColor="accent4"/>
          <w:insideV w:val="single" w:sz="6" w:space="0" w:color="2682A6" w:themeColor="accent4"/>
        </w:tcBorders>
        <w:shd w:val="clear" w:color="auto" w:fill="82C7E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</w:tblPr>
    <w:tcPr>
      <w:shd w:val="clear" w:color="auto" w:fill="FBE1D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3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7D9" w:themeFill="accent5" w:themeFillTint="33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tcBorders>
          <w:insideH w:val="single" w:sz="6" w:space="0" w:color="F08A42" w:themeColor="accent5"/>
          <w:insideV w:val="single" w:sz="6" w:space="0" w:color="F08A42" w:themeColor="accent5"/>
        </w:tcBorders>
        <w:shd w:val="clear" w:color="auto" w:fill="F7C4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</w:tblPr>
    <w:tcPr>
      <w:shd w:val="clear" w:color="auto" w:fill="DAD1E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ECF2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AE6" w:themeFill="accent6" w:themeFillTint="33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tcBorders>
          <w:insideH w:val="single" w:sz="6" w:space="0" w:color="6A5178" w:themeColor="accent6"/>
          <w:insideV w:val="single" w:sz="6" w:space="0" w:color="6A5178" w:themeColor="accent6"/>
        </w:tcBorders>
        <w:shd w:val="clear" w:color="auto" w:fill="B6A3C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FD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F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FCE8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9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949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9494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F1D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E3A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E3A5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E3F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2C7E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2C7E2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1D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4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4A0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D1E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A3C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A3C1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bottom w:val="single" w:sz="8" w:space="0" w:color="03A99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3A996" w:themeColor="accen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shd w:val="clear" w:color="auto" w:fill="ACFDF4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bottom w:val="single" w:sz="8" w:space="0" w:color="B335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3536" w:themeColor="accent2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shd w:val="clear" w:color="auto" w:fill="EFC9C9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bottom w:val="single" w:sz="8" w:space="0" w:color="E8C94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C94B" w:themeColor="accent3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shd w:val="clear" w:color="auto" w:fill="F9F1D2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bottom w:val="single" w:sz="8" w:space="0" w:color="2682A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2A6" w:themeColor="accent4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shd w:val="clear" w:color="auto" w:fill="C1E3F1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bottom w:val="single" w:sz="8" w:space="0" w:color="F08A4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8A42" w:themeColor="accent5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shd w:val="clear" w:color="auto" w:fill="FBE1D0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bottom w:val="single" w:sz="8" w:space="0" w:color="6A517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A5178" w:themeColor="accent6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shd w:val="clear" w:color="auto" w:fill="DAD1E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3A99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3A99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3A99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FD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35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35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9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C94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C94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F1D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2A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2A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E3F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8A4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8A4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1D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A517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A517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D1E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FD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9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F1D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E3F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1D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D1E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9915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9915C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9915C8"/>
    <w:rPr>
      <w:rFonts w:ascii="Times New Roman" w:hAnsi="Times New Roman" w:cs="Times New Roman"/>
      <w:sz w:val="24"/>
      <w:szCs w:val="24"/>
    </w:rPr>
  </w:style>
  <w:style w:type="paragraph" w:styleId="Avanonormal">
    <w:name w:val="Normal Indent"/>
    <w:basedOn w:val="Normal"/>
    <w:uiPriority w:val="99"/>
    <w:semiHidden/>
    <w:unhideWhenUsed/>
    <w:rsid w:val="009915C8"/>
    <w:pPr>
      <w:ind w:left="720"/>
    </w:p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9915C8"/>
    <w:pPr>
      <w:spacing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9915C8"/>
  </w:style>
  <w:style w:type="character" w:styleId="Nmerodepgina">
    <w:name w:val="page number"/>
    <w:basedOn w:val="Tipodeletrapredefinidodopargrafo"/>
    <w:uiPriority w:val="99"/>
    <w:semiHidden/>
    <w:unhideWhenUsed/>
    <w:rsid w:val="009915C8"/>
  </w:style>
  <w:style w:type="table" w:customStyle="1" w:styleId="TabelaSimples11">
    <w:name w:val="Tabela Simples 11"/>
    <w:basedOn w:val="Tabelanormal"/>
    <w:uiPriority w:val="41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Simples21">
    <w:name w:val="Tabela Simples 21"/>
    <w:basedOn w:val="Tabelanormal"/>
    <w:uiPriority w:val="42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Simples31">
    <w:name w:val="Tabela Simples 31"/>
    <w:basedOn w:val="Tabelanormal"/>
    <w:uiPriority w:val="43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elanormal"/>
    <w:uiPriority w:val="44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Simples51">
    <w:name w:val="Tabela Simples 51"/>
    <w:basedOn w:val="Tabelanormal"/>
    <w:uiPriority w:val="45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mples">
    <w:name w:val="Plain Text"/>
    <w:basedOn w:val="Normal"/>
    <w:link w:val="TextosimplesCarter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9915C8"/>
    <w:rPr>
      <w:rFonts w:ascii="Consolas" w:hAnsi="Consolas"/>
      <w:szCs w:val="21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9915C8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9915C8"/>
  </w:style>
  <w:style w:type="paragraph" w:styleId="Assinatura">
    <w:name w:val="Signature"/>
    <w:basedOn w:val="Normal"/>
    <w:link w:val="AssinaturaCarter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9915C8"/>
  </w:style>
  <w:style w:type="character" w:styleId="Forte">
    <w:name w:val="Strong"/>
    <w:basedOn w:val="Tipodeletrapredefinidodopargrafo"/>
    <w:uiPriority w:val="22"/>
    <w:semiHidden/>
    <w:unhideWhenUsed/>
    <w:qFormat/>
    <w:rsid w:val="009915C8"/>
    <w:rPr>
      <w:b/>
      <w:bCs/>
    </w:rPr>
  </w:style>
  <w:style w:type="character" w:styleId="nfaseDiscreta">
    <w:name w:val="Subtle Emphasis"/>
    <w:basedOn w:val="Tipodeletrapredefinidodopargrafo"/>
    <w:uiPriority w:val="19"/>
    <w:semiHidden/>
    <w:unhideWhenUsed/>
    <w:qFormat/>
    <w:rsid w:val="009915C8"/>
    <w:rPr>
      <w:i/>
      <w:iCs/>
      <w:color w:val="404040" w:themeColor="text1" w:themeTint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sid w:val="009915C8"/>
    <w:rPr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9915C8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9915C8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9915C8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9915C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9915C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9915C8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9915C8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colunas1">
    <w:name w:val="Table Columns 1"/>
    <w:basedOn w:val="Tabelanormal"/>
    <w:uiPriority w:val="99"/>
    <w:semiHidden/>
    <w:unhideWhenUsed/>
    <w:rsid w:val="009915C8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9915C8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9915C8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9915C8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9915C8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9915C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9915C8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1">
    <w:name w:val="Table Grid 1"/>
    <w:basedOn w:val="Tabela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9915C8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9915C8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9915C8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9915C8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GrelhaClara1">
    <w:name w:val="Tabela com Grelha Clara1"/>
    <w:basedOn w:val="Tabelanormal"/>
    <w:uiPriority w:val="40"/>
    <w:rsid w:val="009915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comlista1">
    <w:name w:val="Table List 1"/>
    <w:basedOn w:val="Tabelanormal"/>
    <w:uiPriority w:val="99"/>
    <w:semiHidden/>
    <w:unhideWhenUsed/>
    <w:rsid w:val="009915C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9915C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9915C8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9915C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9915C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9915C8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9915C8"/>
    <w:pPr>
      <w:spacing w:after="0"/>
    </w:pPr>
  </w:style>
  <w:style w:type="table" w:styleId="Tabelaprofissional">
    <w:name w:val="Table Professional"/>
    <w:basedOn w:val="Tabela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unhideWhenUsed/>
    <w:rsid w:val="009915C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9915C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semiHidden/>
    <w:unhideWhenUsed/>
    <w:rsid w:val="009915C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9915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Web1">
    <w:name w:val="Table Web 1"/>
    <w:basedOn w:val="Tabelanormal"/>
    <w:uiPriority w:val="99"/>
    <w:semiHidden/>
    <w:unhideWhenUsed/>
    <w:rsid w:val="009915C8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9915C8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semiHidden/>
    <w:unhideWhenUsed/>
    <w:rsid w:val="009915C8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9915C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semiHidden/>
    <w:unhideWhenUsed/>
    <w:rsid w:val="009915C8"/>
    <w:pPr>
      <w:spacing w:after="100"/>
    </w:pPr>
  </w:style>
  <w:style w:type="paragraph" w:styleId="ndice2">
    <w:name w:val="toc 2"/>
    <w:basedOn w:val="Normal"/>
    <w:next w:val="Normal"/>
    <w:autoRedefine/>
    <w:uiPriority w:val="39"/>
    <w:semiHidden/>
    <w:unhideWhenUsed/>
    <w:rsid w:val="009915C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semiHidden/>
    <w:unhideWhenUsed/>
    <w:rsid w:val="009915C8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9915C8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915C8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915C8"/>
    <w:pPr>
      <w:spacing w:after="100"/>
      <w:ind w:left="11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915C8"/>
    <w:pPr>
      <w:spacing w:after="100"/>
      <w:ind w:left="132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915C8"/>
    <w:pPr>
      <w:spacing w:after="100"/>
      <w:ind w:left="154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915C8"/>
    <w:pPr>
      <w:spacing w:after="100"/>
      <w:ind w:left="1760"/>
    </w:p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9915C8"/>
    <w:pPr>
      <w:spacing w:before="240" w:line="288" w:lineRule="auto"/>
      <w:outlineLvl w:val="9"/>
    </w:pPr>
    <w:rPr>
      <w:b w:val="0"/>
      <w:bCs w:val="0"/>
      <w:sz w:val="32"/>
      <w:szCs w:val="32"/>
    </w:rPr>
  </w:style>
  <w:style w:type="paragraph" w:customStyle="1" w:styleId="InformaesdeContacto">
    <w:name w:val="Informações de Contacto"/>
    <w:basedOn w:val="Normal"/>
    <w:uiPriority w:val="2"/>
    <w:qFormat/>
    <w:rsid w:val="007014C5"/>
    <w:pPr>
      <w:spacing w:after="0" w:line="276" w:lineRule="auto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C1AA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geral.setubal@hospitaldaluz.pt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S&#233;rgio\AppData\Roaming\Microsoft\Templates\Brochur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ECE8EC606F64DB3B2507C03A341909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8C86BF-F7BF-4D0E-85F0-9C7400EC01D2}"/>
      </w:docPartPr>
      <w:docPartBody>
        <w:p w:rsidR="00271C0B" w:rsidRDefault="00BF4463">
          <w:pPr>
            <w:pStyle w:val="9ECE8EC606F64DB3B2507C03A341909D"/>
          </w:pPr>
          <w:r w:rsidRPr="00365EBB">
            <w:rPr>
              <w:rStyle w:val="TextodoMarcadordePosio"/>
              <w:lang w:bidi="pt-PT"/>
            </w:rPr>
            <w:t>Quem Somos</w:t>
          </w:r>
        </w:p>
      </w:docPartBody>
    </w:docPart>
    <w:docPart>
      <w:docPartPr>
        <w:name w:val="21FC0AE61B984D21AE5704F02B8DB3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25D8024-5122-43D1-95F6-F5686DB155EC}"/>
      </w:docPartPr>
      <w:docPartBody>
        <w:p w:rsidR="00271C0B" w:rsidRDefault="00BF4463">
          <w:pPr>
            <w:pStyle w:val="21FC0AE61B984D21AE5704F02B8DB3B6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75057B2"/>
    <w:lvl w:ilvl="0">
      <w:start w:val="1"/>
      <w:numFmt w:val="bullet"/>
      <w:pStyle w:val="Listacommarcas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44546A" w:themeColor="text2"/>
        <w:sz w:val="16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4463"/>
    <w:rsid w:val="00271C0B"/>
    <w:rsid w:val="00592C72"/>
    <w:rsid w:val="00B55992"/>
    <w:rsid w:val="00BF4463"/>
    <w:rsid w:val="00FB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2C72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564F992C5E54F9F82BA031527C91B05">
    <w:name w:val="2564F992C5E54F9F82BA031527C91B05"/>
    <w:rsid w:val="00592C72"/>
  </w:style>
  <w:style w:type="paragraph" w:customStyle="1" w:styleId="3C9329D4BA6F4B4A88A307216C9EC6A8">
    <w:name w:val="3C9329D4BA6F4B4A88A307216C9EC6A8"/>
    <w:rsid w:val="00592C72"/>
  </w:style>
  <w:style w:type="paragraph" w:customStyle="1" w:styleId="0D99F37C6E7A40249A6C23BA337FA396">
    <w:name w:val="0D99F37C6E7A40249A6C23BA337FA396"/>
    <w:rsid w:val="00592C72"/>
  </w:style>
  <w:style w:type="paragraph" w:styleId="Listacommarcas">
    <w:name w:val="List Bullet"/>
    <w:basedOn w:val="Normal"/>
    <w:uiPriority w:val="1"/>
    <w:rsid w:val="00592C72"/>
    <w:pPr>
      <w:numPr>
        <w:numId w:val="1"/>
      </w:numPr>
      <w:spacing w:after="200" w:line="288" w:lineRule="auto"/>
    </w:pPr>
    <w:rPr>
      <w:rFonts w:eastAsiaTheme="minorHAnsi"/>
      <w:color w:val="50637D" w:themeColor="text2" w:themeTint="E6"/>
      <w:lang w:eastAsia="ja-JP"/>
    </w:rPr>
  </w:style>
  <w:style w:type="paragraph" w:customStyle="1" w:styleId="2B2B55634376425EA52CAECBBB19B528">
    <w:name w:val="2B2B55634376425EA52CAECBBB19B528"/>
    <w:rsid w:val="00592C72"/>
  </w:style>
  <w:style w:type="character" w:styleId="TextodoMarcadordePosio">
    <w:name w:val="Placeholder Text"/>
    <w:basedOn w:val="Tipodeletrapredefinidodopargrafo"/>
    <w:uiPriority w:val="99"/>
    <w:semiHidden/>
    <w:rsid w:val="00592C72"/>
    <w:rPr>
      <w:color w:val="808080"/>
    </w:rPr>
  </w:style>
  <w:style w:type="paragraph" w:customStyle="1" w:styleId="9ECE8EC606F64DB3B2507C03A341909D">
    <w:name w:val="9ECE8EC606F64DB3B2507C03A341909D"/>
    <w:rsid w:val="00592C72"/>
  </w:style>
  <w:style w:type="paragraph" w:customStyle="1" w:styleId="6F1D6ECF82E8412C8C9AF74979FBDCD8">
    <w:name w:val="6F1D6ECF82E8412C8C9AF74979FBDCD8"/>
    <w:rsid w:val="00592C72"/>
  </w:style>
  <w:style w:type="paragraph" w:customStyle="1" w:styleId="79BFD82DAD654DFBB32B7E95B18F4684">
    <w:name w:val="79BFD82DAD654DFBB32B7E95B18F4684"/>
    <w:rsid w:val="00592C72"/>
  </w:style>
  <w:style w:type="paragraph" w:customStyle="1" w:styleId="953D9373E0894417AB666B7407490291">
    <w:name w:val="953D9373E0894417AB666B7407490291"/>
    <w:rsid w:val="00592C72"/>
  </w:style>
  <w:style w:type="paragraph" w:customStyle="1" w:styleId="9127705FBFDD422BB8CC0E6A6D1A7B30">
    <w:name w:val="9127705FBFDD422BB8CC0E6A6D1A7B30"/>
    <w:rsid w:val="00592C72"/>
  </w:style>
  <w:style w:type="paragraph" w:customStyle="1" w:styleId="144808C2989D4E66A516EB4D6BE01F66">
    <w:name w:val="144808C2989D4E66A516EB4D6BE01F66"/>
    <w:rsid w:val="00592C72"/>
  </w:style>
  <w:style w:type="paragraph" w:customStyle="1" w:styleId="25C739841D8749FBA9FC44232B9CB5F0">
    <w:name w:val="25C739841D8749FBA9FC44232B9CB5F0"/>
    <w:rsid w:val="00592C72"/>
  </w:style>
  <w:style w:type="paragraph" w:customStyle="1" w:styleId="21FC0AE61B984D21AE5704F02B8DB3B6">
    <w:name w:val="21FC0AE61B984D21AE5704F02B8DB3B6"/>
    <w:rsid w:val="00592C72"/>
  </w:style>
  <w:style w:type="paragraph" w:customStyle="1" w:styleId="2E01D81E4DD54BA7BA9DEFBB16DDA1FD">
    <w:name w:val="2E01D81E4DD54BA7BA9DEFBB16DDA1FD"/>
    <w:rsid w:val="00592C72"/>
  </w:style>
  <w:style w:type="paragraph" w:customStyle="1" w:styleId="835D54D0C69D40E0B18EE87472BAC064">
    <w:name w:val="835D54D0C69D40E0B18EE87472BAC064"/>
    <w:rsid w:val="00592C72"/>
  </w:style>
  <w:style w:type="paragraph" w:customStyle="1" w:styleId="BBA8997A110E48E6990093983D669DDD">
    <w:name w:val="BBA8997A110E48E6990093983D669DDD"/>
    <w:rsid w:val="00592C72"/>
  </w:style>
  <w:style w:type="paragraph" w:customStyle="1" w:styleId="DF07E1CECBCB4837895E9D5639EF7830">
    <w:name w:val="DF07E1CECBCB4837895E9D5639EF7830"/>
    <w:rsid w:val="00592C72"/>
  </w:style>
  <w:style w:type="paragraph" w:customStyle="1" w:styleId="65840D773AA94DE4B3E44BC3DBE39EB5">
    <w:name w:val="65840D773AA94DE4B3E44BC3DBE39EB5"/>
    <w:rsid w:val="00592C72"/>
  </w:style>
  <w:style w:type="paragraph" w:customStyle="1" w:styleId="067FCC8952CE4D729CDDEDA3F6251A90">
    <w:name w:val="067FCC8952CE4D729CDDEDA3F6251A90"/>
    <w:rsid w:val="00592C72"/>
  </w:style>
  <w:style w:type="paragraph" w:customStyle="1" w:styleId="1F3AE45928804FFDA4F1A1F57C33D6E7">
    <w:name w:val="1F3AE45928804FFDA4F1A1F57C33D6E7"/>
    <w:rsid w:val="00592C72"/>
  </w:style>
  <w:style w:type="paragraph" w:customStyle="1" w:styleId="AAD6E21748FC4244901FF8E32581D09B">
    <w:name w:val="AAD6E21748FC4244901FF8E32581D09B"/>
    <w:rsid w:val="00592C72"/>
  </w:style>
  <w:style w:type="paragraph" w:customStyle="1" w:styleId="27F4B51F68F44EE2A24C7057949EA2B8">
    <w:name w:val="27F4B51F68F44EE2A24C7057949EA2B8"/>
    <w:rsid w:val="00592C72"/>
  </w:style>
  <w:style w:type="paragraph" w:customStyle="1" w:styleId="CA56C9DDE55842E081AE96AB68A56EF0">
    <w:name w:val="CA56C9DDE55842E081AE96AB68A56EF0"/>
    <w:rsid w:val="00592C72"/>
  </w:style>
  <w:style w:type="paragraph" w:customStyle="1" w:styleId="0C30FEEF2D0A4F1880D9A15A5A6CCE3B">
    <w:name w:val="0C30FEEF2D0A4F1880D9A15A5A6CCE3B"/>
    <w:rsid w:val="00592C72"/>
  </w:style>
  <w:style w:type="paragraph" w:customStyle="1" w:styleId="02E90D0C627B427AA77E3FB15465D19E">
    <w:name w:val="02E90D0C627B427AA77E3FB15465D19E"/>
    <w:rsid w:val="00592C72"/>
  </w:style>
  <w:style w:type="paragraph" w:customStyle="1" w:styleId="CB24252352E8413FA6219EA72FDBAC80">
    <w:name w:val="CB24252352E8413FA6219EA72FDBAC80"/>
    <w:rsid w:val="00592C72"/>
  </w:style>
  <w:style w:type="paragraph" w:customStyle="1" w:styleId="03B08D92190640548F7B5CCAE5C228AD">
    <w:name w:val="03B08D92190640548F7B5CCAE5C228AD"/>
    <w:rsid w:val="00592C72"/>
  </w:style>
  <w:style w:type="paragraph" w:customStyle="1" w:styleId="255D704873074419A69651963FCCC705">
    <w:name w:val="255D704873074419A69651963FCCC705"/>
    <w:rsid w:val="00592C72"/>
  </w:style>
  <w:style w:type="paragraph" w:customStyle="1" w:styleId="8363D42A1E2849F0A45C2FA8BDB68A27">
    <w:name w:val="8363D42A1E2849F0A45C2FA8BDB68A27"/>
    <w:rsid w:val="00592C72"/>
  </w:style>
  <w:style w:type="paragraph" w:customStyle="1" w:styleId="B9674F10AD5741AF8731D212A9CAAE36">
    <w:name w:val="B9674F10AD5741AF8731D212A9CAAE36"/>
    <w:rsid w:val="00592C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mall Business Set">
  <a:themeElements>
    <a:clrScheme name="Small Business">
      <a:dk1>
        <a:sysClr val="windowText" lastClr="000000"/>
      </a:dk1>
      <a:lt1>
        <a:sysClr val="window" lastClr="FFFFFF"/>
      </a:lt1>
      <a:dk2>
        <a:srgbClr val="352F25"/>
      </a:dk2>
      <a:lt2>
        <a:srgbClr val="EDECEB"/>
      </a:lt2>
      <a:accent1>
        <a:srgbClr val="03A996"/>
      </a:accent1>
      <a:accent2>
        <a:srgbClr val="B33536"/>
      </a:accent2>
      <a:accent3>
        <a:srgbClr val="E8C94B"/>
      </a:accent3>
      <a:accent4>
        <a:srgbClr val="2682A6"/>
      </a:accent4>
      <a:accent5>
        <a:srgbClr val="F08A42"/>
      </a:accent5>
      <a:accent6>
        <a:srgbClr val="6A5178"/>
      </a:accent6>
      <a:hlink>
        <a:srgbClr val="4D4436"/>
      </a:hlink>
      <a:folHlink>
        <a:srgbClr val="027E7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Props1.xml><?xml version="1.0" encoding="utf-8"?>
<ds:datastoreItem xmlns:ds="http://schemas.openxmlformats.org/officeDocument/2006/customXml" ds:itemID="{ABE44320-BEBD-4D1C-9104-5D8258A41C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7F07B8-09AD-4EE6-8E3A-01F801851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93A203-2A21-4C04-ACB1-4635A1CD0569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C:\Users\Sérgio\AppData\Roaming\Microsoft\Templates\Brochura.dotx</Template>
  <TotalTime>1</TotalTime>
  <Pages>4</Pages>
  <Words>443</Words>
  <Characters>2394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Espírito Santo Saúde</Company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Sérgio Pereira</dc:creator>
  <cp:keywords>hospital da luz setúbal</cp:keywords>
  <cp:lastModifiedBy>Antonio Branco</cp:lastModifiedBy>
  <cp:revision>2</cp:revision>
  <cp:lastPrinted>2018-03-24T17:15:00Z</cp:lastPrinted>
  <dcterms:created xsi:type="dcterms:W3CDTF">2020-11-26T21:31:00Z</dcterms:created>
  <dcterms:modified xsi:type="dcterms:W3CDTF">2020-11-26T21:31:00Z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